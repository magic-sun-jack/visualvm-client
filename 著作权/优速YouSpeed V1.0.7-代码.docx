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79A3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7DE1127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41CA48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主入口文件</w:t>
      </w:r>
    </w:p>
    <w:p w14:paraId="384DCE4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76CB3F5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createApp } from 'vue'</w:t>
      </w:r>
    </w:p>
    <w:p w14:paraId="24A4E60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createPinia } from 'pinia'</w:t>
      </w:r>
    </w:p>
    <w:p w14:paraId="1B8066F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router from './router'</w:t>
      </w:r>
    </w:p>
    <w:p w14:paraId="2C8D198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App from './App.vue'</w:t>
      </w:r>
    </w:p>
    <w:p w14:paraId="21F080D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'./style.css'</w:t>
      </w:r>
    </w:p>
    <w:p w14:paraId="46F2DFE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69AB69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在开发环境中禁用Vue DevTools的自动集成</w:t>
      </w:r>
    </w:p>
    <w:p w14:paraId="756B92E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if (import.meta.env.DEV) {</w:t>
      </w:r>
    </w:p>
    <w:p w14:paraId="06D9B75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try {</w:t>
      </w:r>
    </w:p>
    <w:p w14:paraId="015142A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禁用Vue DevTools的自动检测</w:t>
      </w:r>
    </w:p>
    <w:p w14:paraId="5C8442A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;(window as any).__VUE_DEVTOOLS_GLOBAL_HOOK__ = {</w:t>
      </w:r>
    </w:p>
    <w:p w14:paraId="15ECFD6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Vue: null,</w:t>
      </w:r>
    </w:p>
    <w:p w14:paraId="05408B4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apps: [],</w:t>
      </w:r>
    </w:p>
    <w:p w14:paraId="71C353B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emit: () =&gt; {},</w:t>
      </w:r>
    </w:p>
    <w:p w14:paraId="2177E0E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on: () =&gt; {},</w:t>
      </w:r>
    </w:p>
    <w:p w14:paraId="11D931F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off: () =&gt; {},</w:t>
      </w:r>
    </w:p>
    <w:p w14:paraId="4C79068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once: () =&gt; {},</w:t>
      </w:r>
    </w:p>
    <w:p w14:paraId="45B1444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replay: () =&gt; {},</w:t>
      </w:r>
    </w:p>
    <w:p w14:paraId="65DB7B7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log: () =&gt; {},</w:t>
      </w:r>
    </w:p>
    <w:p w14:paraId="6722A86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devtoolsEnabled: false,</w:t>
      </w:r>
    </w:p>
    <w:p w14:paraId="60F990D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isVue: () =&gt; false,</w:t>
      </w:r>
    </w:p>
    <w:p w14:paraId="799F7C6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devtools: {</w:t>
      </w:r>
    </w:p>
    <w:p w14:paraId="5FDB7C8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enabled: false,</w:t>
      </w:r>
    </w:p>
    <w:p w14:paraId="3A4D6AC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installed: false,</w:t>
      </w:r>
    </w:p>
    <w:p w14:paraId="028F8B4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Vue: null,</w:t>
      </w:r>
    </w:p>
    <w:p w14:paraId="598A4C3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version: '',</w:t>
      </w:r>
    </w:p>
    <w:p w14:paraId="2988539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app: null</w:t>
      </w:r>
    </w:p>
    <w:p w14:paraId="48E166C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</w:p>
    <w:p w14:paraId="780738B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7950FAA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 catch (error) {</w:t>
      </w:r>
    </w:p>
    <w:p w14:paraId="32823D5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console.error('Vue DevTools禁用失败:', error)</w:t>
      </w:r>
    </w:p>
    <w:p w14:paraId="13CB744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1591FFA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BE61E6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53D9D0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const app = createApp(App)</w:t>
      </w:r>
    </w:p>
    <w:p w14:paraId="22EB755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516E20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添加全局错误处理</w:t>
      </w:r>
    </w:p>
    <w:p w14:paraId="1655F81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app.config.errorHandler = (err, _instance, info) =&gt; {</w:t>
      </w:r>
    </w:p>
    <w:p w14:paraId="24FD546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过滤掉Vue DevTools相关的错误</w:t>
      </w:r>
    </w:p>
    <w:p w14:paraId="75A2077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if (err instanceof TypeError &amp;&amp; err.message.includes('__vrv_devtools')) {</w:t>
      </w:r>
    </w:p>
    <w:p w14:paraId="56FEE68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console.warn('Vue DevTools兼容性警告，已忽略:', err.message)</w:t>
      </w:r>
    </w:p>
    <w:p w14:paraId="4216409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</w:t>
      </w:r>
    </w:p>
    <w:p w14:paraId="6A26832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6829C66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8F4801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console.error('Vue应用错误:', err, info)</w:t>
      </w:r>
    </w:p>
    <w:p w14:paraId="35E2116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可以在这里添加错误上报逻辑</w:t>
      </w:r>
    </w:p>
    <w:p w14:paraId="373B9FA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D8E65A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2411DC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添加全局警告处理</w:t>
      </w:r>
    </w:p>
    <w:p w14:paraId="467B005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app.config.warnHandler = (msg, _instance, trace) =&gt; {</w:t>
      </w:r>
    </w:p>
    <w:p w14:paraId="6930493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console.warn('Vue警告:', msg, trace)</w:t>
      </w:r>
    </w:p>
    <w:p w14:paraId="30DBB7D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0E4A448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704223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app.use(createPinia())</w:t>
      </w:r>
    </w:p>
    <w:p w14:paraId="15B1477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app.use(router)</w:t>
      </w:r>
    </w:p>
    <w:p w14:paraId="0D60F8D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9C2F4E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安全地挂载应用</w:t>
      </w:r>
    </w:p>
    <w:p w14:paraId="40F9FED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try {</w:t>
      </w:r>
    </w:p>
    <w:p w14:paraId="06A7ED4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app.mount('#app')</w:t>
      </w:r>
    </w:p>
    <w:p w14:paraId="4FFF55C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 catch (error) {</w:t>
      </w:r>
    </w:p>
    <w:p w14:paraId="5AB3A89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console.error('应用挂载失败:', error)</w:t>
      </w:r>
    </w:p>
    <w:p w14:paraId="2F007BC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782B0D7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3F00A9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0505CA3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27953AC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路由配置文件</w:t>
      </w:r>
    </w:p>
    <w:p w14:paraId="23342E1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30417F2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</w:t>
      </w:r>
    </w:p>
    <w:p w14:paraId="45E9EC7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createRouter,</w:t>
      </w:r>
    </w:p>
    <w:p w14:paraId="16BD341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createWebHistory,</w:t>
      </w:r>
    </w:p>
    <w:p w14:paraId="3F2447E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createWebHashHistory,</w:t>
      </w:r>
    </w:p>
    <w:p w14:paraId="6EDEDC7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 from "vue-router";</w:t>
      </w:r>
    </w:p>
    <w:p w14:paraId="4C3B131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type { RouteRecordRaw } from "vue-router";</w:t>
      </w:r>
    </w:p>
    <w:p w14:paraId="4054E1D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Dashboard from "@/views/Dashboard.vue";</w:t>
      </w:r>
    </w:p>
    <w:p w14:paraId="451E939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JavaProcesses from "@/views/JavaProcesses.vue";</w:t>
      </w:r>
    </w:p>
    <w:p w14:paraId="5921013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DatabaseAnalysis from "@/views/DatabaseAnalysis.vue";</w:t>
      </w:r>
    </w:p>
    <w:p w14:paraId="08DC214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RMIAnalysis from "@/views/RMIAnalysis.vue";</w:t>
      </w:r>
    </w:p>
    <w:p w14:paraId="4B9BA48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MemoryLeak from "@/views/MemoryLeak.vue";</w:t>
      </w:r>
    </w:p>
    <w:p w14:paraId="4F8E516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GCMonitoring from "@/views/GCMonitoring.vue";</w:t>
      </w:r>
    </w:p>
    <w:p w14:paraId="2917DDC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LeakDetection from "@/views/LeakDetection.vue";</w:t>
      </w:r>
    </w:p>
    <w:p w14:paraId="4B77344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ThreadAnalysis from "@/views/ThreadAnalysis.vue";</w:t>
      </w:r>
    </w:p>
    <w:p w14:paraId="10A8EC3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ProcessManager from "@/views/ProcessManager.vue";</w:t>
      </w:r>
    </w:p>
    <w:p w14:paraId="2E97059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ScenarioMonitoring from "@/views/ScenarioMonitoring.vue";</w:t>
      </w:r>
    </w:p>
    <w:p w14:paraId="472D691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ShadcnShowcase from "@/views/ShadcnShowcase.vue";</w:t>
      </w:r>
    </w:p>
    <w:p w14:paraId="06B2102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</w:t>
      </w:r>
    </w:p>
    <w:p w14:paraId="1BF931B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LayoutDashboard,</w:t>
      </w:r>
    </w:p>
    <w:p w14:paraId="243DBB0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Database,</w:t>
      </w:r>
    </w:p>
    <w:p w14:paraId="49DAC53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MemoryStick,</w:t>
      </w:r>
    </w:p>
    <w:p w14:paraId="2202F07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GitBranch,</w:t>
      </w:r>
    </w:p>
    <w:p w14:paraId="6725FB1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SquareActivity,</w:t>
      </w:r>
    </w:p>
    <w:p w14:paraId="3903AE5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Activity,</w:t>
      </w:r>
    </w:p>
    <w:p w14:paraId="7D9D358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FileText,</w:t>
      </w:r>
    </w:p>
    <w:p w14:paraId="7F0CE28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ShieldAlert,</w:t>
      </w:r>
    </w:p>
    <w:p w14:paraId="4F984C9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Trello,</w:t>
      </w:r>
    </w:p>
    <w:p w14:paraId="2BFADCC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 from "lucide-vue-next";</w:t>
      </w:r>
    </w:p>
    <w:p w14:paraId="065CE3F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D177FF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const routes: RouteRecordRaw[] = [</w:t>
      </w:r>
    </w:p>
    <w:p w14:paraId="1724763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23133A3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"/",</w:t>
      </w:r>
    </w:p>
    <w:p w14:paraId="6F096A0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redirect: "/dashboard",</w:t>
      </w:r>
    </w:p>
    <w:p w14:paraId="03AB3E0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3D505FC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6ED8134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"/dashboard",</w:t>
      </w:r>
    </w:p>
    <w:p w14:paraId="09FE82B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"Dashboard",</w:t>
      </w:r>
    </w:p>
    <w:p w14:paraId="0A8FDBD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component: Dashboard,</w:t>
      </w:r>
    </w:p>
    <w:p w14:paraId="6F97631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</w:t>
      </w:r>
    </w:p>
    <w:p w14:paraId="391029C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title: "概览",</w:t>
      </w:r>
    </w:p>
    <w:p w14:paraId="4AFFADA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icon: LayoutDashboard,</w:t>
      </w:r>
    </w:p>
    <w:p w14:paraId="13EF2A6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},</w:t>
      </w:r>
    </w:p>
    <w:p w14:paraId="482B79A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3812B65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44313BC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"/memory",</w:t>
      </w:r>
    </w:p>
    <w:p w14:paraId="01DEEFA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"MemoryLeak",</w:t>
      </w:r>
    </w:p>
    <w:p w14:paraId="773755F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component: MemoryLeak,</w:t>
      </w:r>
    </w:p>
    <w:p w14:paraId="580278F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 title: "内存信息", icon: MemoryStick },</w:t>
      </w:r>
    </w:p>
    <w:p w14:paraId="5C0A690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children: [</w:t>
      </w:r>
    </w:p>
    <w:p w14:paraId="676EF07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</w:t>
      </w:r>
    </w:p>
    <w:p w14:paraId="5929829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path: "gc",</w:t>
      </w:r>
    </w:p>
    <w:p w14:paraId="31C817E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name: "GCMonitoring",</w:t>
      </w:r>
    </w:p>
    <w:p w14:paraId="06A44F5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component: GCMonitoring,</w:t>
      </w:r>
    </w:p>
    <w:p w14:paraId="6963AFC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meta: { title: "GC监控", icon: Trello },</w:t>
      </w:r>
    </w:p>
    <w:p w14:paraId="28D3EFF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</w:p>
    <w:p w14:paraId="5775339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</w:t>
      </w:r>
    </w:p>
    <w:p w14:paraId="73B836C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path: "leak",</w:t>
      </w:r>
    </w:p>
    <w:p w14:paraId="49F8DD5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name: "LeakDetection",</w:t>
      </w:r>
    </w:p>
    <w:p w14:paraId="1F53501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component: LeakDetection,</w:t>
      </w:r>
    </w:p>
    <w:p w14:paraId="3F7515C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meta: { title: "内存泄漏检测", icon: ShieldAlert },</w:t>
      </w:r>
    </w:p>
    <w:p w14:paraId="235A72A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</w:p>
    <w:p w14:paraId="0033926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],</w:t>
      </w:r>
    </w:p>
    <w:p w14:paraId="055DC8C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57B1795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BF6C32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6CCE3A9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"/threads",</w:t>
      </w:r>
    </w:p>
    <w:p w14:paraId="7B2D248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"ThreadAnalysis",</w:t>
      </w:r>
    </w:p>
    <w:p w14:paraId="32800B8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 title: "线程", icon: GitBranch },</w:t>
      </w:r>
    </w:p>
    <w:p w14:paraId="5B50B3B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children: [</w:t>
      </w:r>
    </w:p>
    <w:p w14:paraId="6F36177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</w:t>
      </w:r>
    </w:p>
    <w:p w14:paraId="5172E57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path: "monitor",</w:t>
      </w:r>
    </w:p>
    <w:p w14:paraId="182F291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name: "ThreadMonitor",</w:t>
      </w:r>
    </w:p>
    <w:p w14:paraId="37E2CB5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component: () =&gt; import("@/views/ThreadMonitor.vue"),</w:t>
      </w:r>
    </w:p>
    <w:p w14:paraId="6C26526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meta: { title: "线程监控", icon: Activity },</w:t>
      </w:r>
    </w:p>
    <w:p w14:paraId="3E37902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</w:p>
    <w:p w14:paraId="11E087A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{</w:t>
      </w:r>
    </w:p>
    <w:p w14:paraId="5716875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path: "dump",</w:t>
      </w:r>
    </w:p>
    <w:p w14:paraId="50602DF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name: "ThreadDump",</w:t>
      </w:r>
    </w:p>
    <w:p w14:paraId="00AF2FF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component: () =&gt; import("@/views/ThreadDump.vue"),</w:t>
      </w:r>
    </w:p>
    <w:p w14:paraId="22122E9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meta: { title: "线程Dump", icon: FileText },</w:t>
      </w:r>
    </w:p>
    <w:p w14:paraId="4F67DAC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</w:p>
    <w:p w14:paraId="18C4528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],</w:t>
      </w:r>
    </w:p>
    <w:p w14:paraId="44D6457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6BCA6E6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0AA667C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"/database",</w:t>
      </w:r>
    </w:p>
    <w:p w14:paraId="64F27B1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"DatabaseAnalysis",</w:t>
      </w:r>
    </w:p>
    <w:p w14:paraId="5957C26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component: DatabaseAnalysis,</w:t>
      </w:r>
    </w:p>
    <w:p w14:paraId="4529AB0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 title: "数据库", icon: Database },</w:t>
      </w:r>
    </w:p>
    <w:p w14:paraId="190DE90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4C9815F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5510BA8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"/processes",</w:t>
      </w:r>
    </w:p>
    <w:p w14:paraId="0F97BB3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"JavaProcesses",</w:t>
      </w:r>
    </w:p>
    <w:p w14:paraId="443A34F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component: JavaProcesses,</w:t>
      </w:r>
    </w:p>
    <w:p w14:paraId="7561017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 title: "Java进程监控", show: false },</w:t>
      </w:r>
    </w:p>
    <w:p w14:paraId="04A7CF0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405A292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5A7C757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"/rmi",</w:t>
      </w:r>
    </w:p>
    <w:p w14:paraId="27173E3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"RMIAnalysis",</w:t>
      </w:r>
    </w:p>
    <w:p w14:paraId="4F4A723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component: RMIAnalysis,</w:t>
      </w:r>
    </w:p>
    <w:p w14:paraId="4DCC383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 title: "RMI分析", show: false },</w:t>
      </w:r>
    </w:p>
    <w:p w14:paraId="5E6CBB4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6CDAB3F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61A3979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"/manager",</w:t>
      </w:r>
    </w:p>
    <w:p w14:paraId="67E9189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"ProcessManager",</w:t>
      </w:r>
    </w:p>
    <w:p w14:paraId="454C8D5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component: ProcessManager,</w:t>
      </w:r>
    </w:p>
    <w:p w14:paraId="202CC0F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 title: "进程管理", show: false },</w:t>
      </w:r>
    </w:p>
    <w:p w14:paraId="121E9B3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7494C05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165CF90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"/scenario",</w:t>
      </w:r>
    </w:p>
    <w:p w14:paraId="47C3BC4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"ScenarioMonitoring",</w:t>
      </w:r>
    </w:p>
    <w:p w14:paraId="5A26137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component: ScenarioMonitoring,</w:t>
      </w:r>
    </w:p>
    <w:p w14:paraId="466F17B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 title: "场景监控", show: false },</w:t>
      </w:r>
    </w:p>
    <w:p w14:paraId="189A236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06611FA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13E468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{</w:t>
      </w:r>
    </w:p>
    <w:p w14:paraId="55E52FC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path: "/shadcn-showcase",</w:t>
      </w:r>
    </w:p>
    <w:p w14:paraId="37FDC5F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name: "ShadcnShowcase",</w:t>
      </w:r>
    </w:p>
    <w:p w14:paraId="0E254DD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component: ShadcnShowcase,</w:t>
      </w:r>
    </w:p>
    <w:p w14:paraId="2A5248B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meta: { title: "shadcn-vue 完整展示", show: true },</w:t>
      </w:r>
    </w:p>
    <w:p w14:paraId="4DDA9EE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7BDFECD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兜底：未知路径重定向到仪表板，避免 RouterView 为空</w:t>
      </w:r>
    </w:p>
    <w:p w14:paraId="3268E78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{ path: '/:pathMatch(.*)*', redirect: '/dashboard' }</w:t>
      </w:r>
    </w:p>
    <w:p w14:paraId="545EEE8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];</w:t>
      </w:r>
    </w:p>
    <w:p w14:paraId="14BC603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727CC6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检测是否在 Electron 环境中 - 检查用户代理字符串或其他 Electron 特征</w:t>
      </w:r>
    </w:p>
    <w:p w14:paraId="7C13CAA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const isElectron =</w:t>
      </w:r>
    </w:p>
    <w:p w14:paraId="6AFF189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typeof window !== "undefined" &amp;&amp;</w:t>
      </w:r>
    </w:p>
    <w:p w14:paraId="7B0C5CF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window.navigator.userAgent.includes("Electron");</w:t>
      </w:r>
    </w:p>
    <w:p w14:paraId="3A8DDC9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37162F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const router = createRouter({</w:t>
      </w:r>
    </w:p>
    <w:p w14:paraId="4204D4E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history: isElectron ? createWebHashHistory() : createWebHistory(),</w:t>
      </w:r>
    </w:p>
    <w:p w14:paraId="5241C70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routes,</w:t>
      </w:r>
    </w:p>
    <w:p w14:paraId="40BD50C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添加路由配置以避免DevTools问题</w:t>
      </w:r>
    </w:p>
    <w:p w14:paraId="65DEA32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scrollBehavior(_to, _from, savedPosition) {</w:t>
      </w:r>
    </w:p>
    <w:p w14:paraId="69A4A54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(savedPosition) {</w:t>
      </w:r>
    </w:p>
    <w:p w14:paraId="28305A7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savedPosition;</w:t>
      </w:r>
    </w:p>
    <w:p w14:paraId="08E12B6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else {</w:t>
      </w:r>
    </w:p>
    <w:p w14:paraId="2FF9D6D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 top: 0 };</w:t>
      </w:r>
    </w:p>
    <w:p w14:paraId="2A41F95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777E38E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1E88627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});</w:t>
      </w:r>
    </w:p>
    <w:p w14:paraId="62675EF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2D59A0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router.beforeEach((to, _from, next) =&gt; {</w:t>
      </w:r>
    </w:p>
    <w:p w14:paraId="12764A7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try {</w:t>
      </w:r>
    </w:p>
    <w:p w14:paraId="38D2B1E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document.title = `优速YouSpeed - ${to.meta.title || "监控客户端"}`;</w:t>
      </w:r>
    </w:p>
    <w:p w14:paraId="25B2682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console.log("路由跳转到:", to.path, to.name);</w:t>
      </w:r>
    </w:p>
    <w:p w14:paraId="39E139B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next();</w:t>
      </w:r>
    </w:p>
    <w:p w14:paraId="5662B6F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 catch (error) {</w:t>
      </w:r>
    </w:p>
    <w:p w14:paraId="4312247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console.error("路由守卫错误:", error);</w:t>
      </w:r>
    </w:p>
    <w:p w14:paraId="63F1408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next();</w:t>
      </w:r>
    </w:p>
    <w:p w14:paraId="738A494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0F6054D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});</w:t>
      </w:r>
    </w:p>
    <w:p w14:paraId="60977B7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BD30E6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添加路由错误处理</w:t>
      </w:r>
    </w:p>
    <w:p w14:paraId="7C9DBE4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router.onError((error) =&gt; {</w:t>
      </w:r>
    </w:p>
    <w:p w14:paraId="52A1819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console.error("路由错误:", error);</w:t>
      </w:r>
    </w:p>
    <w:p w14:paraId="1D6042D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});</w:t>
      </w:r>
    </w:p>
    <w:p w14:paraId="74037ED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E993E9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添加路由解析错误处理</w:t>
      </w:r>
    </w:p>
    <w:p w14:paraId="6693E6E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router.beforeResolve((to, _from, next) =&gt; {</w:t>
      </w:r>
    </w:p>
    <w:p w14:paraId="07B6BF1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try {</w:t>
      </w:r>
    </w:p>
    <w:p w14:paraId="370B070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确保组件存在</w:t>
      </w:r>
    </w:p>
    <w:p w14:paraId="02C963C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(to.matched.length === 0) {</w:t>
      </w:r>
    </w:p>
    <w:p w14:paraId="2D77613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console.warn("未找到匹配的路由:", to.path);</w:t>
      </w:r>
    </w:p>
    <w:p w14:paraId="66F6E54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next("/dashboard");</w:t>
      </w:r>
    </w:p>
    <w:p w14:paraId="06DF3B4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return;</w:t>
      </w:r>
    </w:p>
    <w:p w14:paraId="2815B9F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0A8F273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next();</w:t>
      </w:r>
    </w:p>
    <w:p w14:paraId="3E282AA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 catch (error) {</w:t>
      </w:r>
    </w:p>
    <w:p w14:paraId="2A2CBB1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console.error("路由解析错误:", error);</w:t>
      </w:r>
    </w:p>
    <w:p w14:paraId="0D8312C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next("/dashboard");</w:t>
      </w:r>
    </w:p>
    <w:p w14:paraId="542A8CE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438E816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});</w:t>
      </w:r>
    </w:p>
    <w:p w14:paraId="53B59AC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F964D1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{ routes, type RouteRecordRaw };</w:t>
      </w:r>
    </w:p>
    <w:p w14:paraId="423451F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6B3489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default router;</w:t>
      </w:r>
    </w:p>
    <w:p w14:paraId="5FC4309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DB0A6A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4E9C322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546A958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服务状态管理Store</w:t>
      </w:r>
    </w:p>
    <w:p w14:paraId="5D97FFD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2383981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defineStore } from 'pinia'</w:t>
      </w:r>
    </w:p>
    <w:p w14:paraId="6B86AE2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ref } from 'vue'</w:t>
      </w:r>
    </w:p>
    <w:p w14:paraId="6ED26ED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775776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useServiceStore = defineStore('service', () =&gt; {</w:t>
      </w:r>
    </w:p>
    <w:p w14:paraId="70EA8C8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serviceStatus = ref&lt;'loading' | 'running' | 'stopped' | 'error'&gt;('loading')</w:t>
      </w:r>
    </w:p>
    <w:p w14:paraId="7E28C2D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errorMessage = ref&lt;string | null&gt;(null)</w:t>
      </w:r>
    </w:p>
    <w:p w14:paraId="060D58E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7E75C1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function setServiceStatus(status: 'loading' | 'running' | 'stopped' | 'error', message?: string) {</w:t>
      </w:r>
    </w:p>
    <w:p w14:paraId="7A9748C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serviceStatus.value = status</w:t>
      </w:r>
    </w:p>
    <w:p w14:paraId="64145E2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errorMessage.value = message || null</w:t>
      </w:r>
    </w:p>
    <w:p w14:paraId="770E0C1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5825F88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32FA6C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{</w:t>
      </w:r>
    </w:p>
    <w:p w14:paraId="7EAC513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serviceStatus,</w:t>
      </w:r>
    </w:p>
    <w:p w14:paraId="0AF7BAF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errorMessage,</w:t>
      </w:r>
    </w:p>
    <w:p w14:paraId="3D26FF8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setServiceStatus</w:t>
      </w:r>
    </w:p>
    <w:p w14:paraId="462A56B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3CBC8D2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})</w:t>
      </w:r>
    </w:p>
    <w:p w14:paraId="266E1C1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3D8A27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3D3A882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040AEBE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API接口配置</w:t>
      </w:r>
    </w:p>
    <w:p w14:paraId="2B8F519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48C0590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axios from 'axios'</w:t>
      </w:r>
    </w:p>
    <w:p w14:paraId="6E229CE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type {</w:t>
      </w:r>
    </w:p>
    <w:p w14:paraId="569DA5D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JavaProcessInfo,</w:t>
      </w:r>
    </w:p>
    <w:p w14:paraId="341EB5F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DatabaseCall,</w:t>
      </w:r>
    </w:p>
    <w:p w14:paraId="55E6C5C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RMICall,</w:t>
      </w:r>
    </w:p>
    <w:p w14:paraId="46FED8E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MemoryLeakResult,</w:t>
      </w:r>
    </w:p>
    <w:p w14:paraId="7DC2943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ThreadInfo,</w:t>
      </w:r>
    </w:p>
    <w:p w14:paraId="53BAE44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SystemOverview,</w:t>
      </w:r>
    </w:p>
    <w:p w14:paraId="669267C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PaginationParams,</w:t>
      </w:r>
    </w:p>
    <w:p w14:paraId="338168E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PaginatedResult,</w:t>
      </w:r>
    </w:p>
    <w:p w14:paraId="6FC59D8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ApiResponse,</w:t>
      </w:r>
    </w:p>
    <w:p w14:paraId="3B51DDB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JavaProcessDetail,</w:t>
      </w:r>
    </w:p>
    <w:p w14:paraId="67D2364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JavaProcessListDetail,</w:t>
      </w:r>
    </w:p>
    <w:p w14:paraId="15AB2B0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CpuStream</w:t>
      </w:r>
    </w:p>
    <w:p w14:paraId="3080E9E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 from '@/types'</w:t>
      </w:r>
    </w:p>
    <w:p w14:paraId="0471C4C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env, mockDelay, debugLog, errorLog } from '@/config/env'</w:t>
      </w:r>
    </w:p>
    <w:p w14:paraId="1D2538B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mockDataGenerator, mockDataCache } from './mockData'</w:t>
      </w:r>
    </w:p>
    <w:p w14:paraId="3BD1BC5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796B8E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计算基础地址：在 Electron 或 file:// 协议下，强制使用本地后端以避免 file:/// 请求</w:t>
      </w:r>
    </w:p>
    <w:p w14:paraId="79085F9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function resolveApiBaseUrl(): string {</w:t>
      </w:r>
    </w:p>
    <w:p w14:paraId="1A8E094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try {</w:t>
      </w:r>
    </w:p>
    <w:p w14:paraId="034E8C2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hasExplicit = !!env.API_BASE_URL</w:t>
      </w:r>
    </w:p>
    <w:p w14:paraId="74C1B66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explicit = (env.API_BASE_URL || '').toString()</w:t>
      </w:r>
    </w:p>
    <w:p w14:paraId="32FDEB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isHttp = explicit.startsWith('http://') || explicit.startsWith('https://')</w:t>
      </w:r>
    </w:p>
    <w:p w14:paraId="2A37EFD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isFileProtocol = typeof window !== 'undefined' &amp;&amp; window.location &amp;&amp; window.location.protocol === 'file:'</w:t>
      </w:r>
    </w:p>
    <w:p w14:paraId="36DD1BE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isElectronUA = typeof window !== 'undefined' &amp;&amp; window.navigator &amp;&amp; window.navigator.userAgent.includes('Electron')</w:t>
      </w:r>
    </w:p>
    <w:p w14:paraId="44B3CF5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(isElectronUA || isFileProtocol) {</w:t>
      </w:r>
    </w:p>
    <w:p w14:paraId="5DA348F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isHttp ? explicit : 'http://localhost:8099'</w:t>
      </w:r>
    </w:p>
    <w:p w14:paraId="7CA64AB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15B9373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非 Electron：优先使用明确设置的值，否则走 Vite 代理</w:t>
      </w:r>
    </w:p>
    <w:p w14:paraId="0CB04A8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hasExplicit ? explicit : '/'</w:t>
      </w:r>
    </w:p>
    <w:p w14:paraId="3937B9F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 catch {</w:t>
      </w:r>
    </w:p>
    <w:p w14:paraId="3D46D1B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'/'</w:t>
      </w:r>
    </w:p>
    <w:p w14:paraId="43708FF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71922A5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3A72053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06CA87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const api = axios.create({</w:t>
      </w:r>
    </w:p>
    <w:p w14:paraId="278352E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baseURL: resolveApiBaseUrl(),</w:t>
      </w:r>
    </w:p>
    <w:p w14:paraId="0896399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timeout: env.API_TIMEOUT,</w:t>
      </w:r>
    </w:p>
    <w:p w14:paraId="5A1CD18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headers: {</w:t>
      </w:r>
    </w:p>
    <w:p w14:paraId="3AB34F0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'Content-Type': 'application/json'</w:t>
      </w:r>
    </w:p>
    <w:p w14:paraId="323226F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1008169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responseType: 'json',</w:t>
      </w:r>
    </w:p>
    <w:p w14:paraId="3EDA3E8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transformResponse: [</w:t>
      </w:r>
    </w:p>
    <w:p w14:paraId="43EB187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data =&gt; {</w:t>
      </w:r>
    </w:p>
    <w:p w14:paraId="57888FA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(typeof data === 'string') {</w:t>
      </w:r>
    </w:p>
    <w:p w14:paraId="49FB00A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try {</w:t>
      </w:r>
    </w:p>
    <w:p w14:paraId="46C9656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data = JSON.parse(data);</w:t>
      </w:r>
    </w:p>
    <w:p w14:paraId="10B19EF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 catch (e) {</w:t>
      </w:r>
    </w:p>
    <w:p w14:paraId="28E97F4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/* Ignore */</w:t>
      </w:r>
    </w:p>
    <w:p w14:paraId="258520E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74BF2AD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</w:p>
    <w:p w14:paraId="5915E43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{</w:t>
      </w:r>
    </w:p>
    <w:p w14:paraId="0B08DBB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areSuccess: data.areSuccess,</w:t>
      </w:r>
    </w:p>
    <w:p w14:paraId="0D94574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success: data.status === 0,</w:t>
      </w:r>
    </w:p>
    <w:p w14:paraId="128B1D3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code: data.status,</w:t>
      </w:r>
    </w:p>
    <w:p w14:paraId="5AD2568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msg: data.msg,</w:t>
      </w:r>
    </w:p>
    <w:p w14:paraId="1A907CA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data: data.data</w:t>
      </w:r>
    </w:p>
    <w:p w14:paraId="48B08BF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};</w:t>
      </w:r>
    </w:p>
    <w:p w14:paraId="4DC1093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25EE579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],</w:t>
      </w:r>
    </w:p>
    <w:p w14:paraId="7F60F10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})</w:t>
      </w:r>
    </w:p>
    <w:p w14:paraId="19B6D65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D0FA0B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请求拦截器</w:t>
      </w:r>
    </w:p>
    <w:p w14:paraId="0268A63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api.interceptors.request.use(</w:t>
      </w:r>
    </w:p>
    <w:p w14:paraId="7448E49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(config) =&gt; {</w:t>
      </w:r>
    </w:p>
    <w:p w14:paraId="77C3903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Electron 环境且指向本地 8099 时，确保路径包含 /cvm 前缀</w:t>
      </w:r>
    </w:p>
    <w:p w14:paraId="099E49E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</w:p>
    <w:p w14:paraId="187C76A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base = (config.baseURL || '').toString()</w:t>
      </w:r>
    </w:p>
    <w:p w14:paraId="0373B65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urlPath = (config.url || '').toString()</w:t>
      </w:r>
    </w:p>
    <w:p w14:paraId="248D349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isTo8099 = base.includes('localhost:8099') || base.includes('127.0.0.1:8099')</w:t>
      </w:r>
    </w:p>
    <w:p w14:paraId="24CF5B1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(env.isElectron &amp;&amp; isTo8099 &amp;&amp; urlPath &amp;&amp; !urlPath.startsWith('/cvm')) {</w:t>
      </w:r>
    </w:p>
    <w:p w14:paraId="33A76CB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config.url = `/cvm${urlPath.startsWith('/') ? '' : '/'}${urlPath}`</w:t>
      </w:r>
    </w:p>
    <w:p w14:paraId="0FD1184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</w:p>
    <w:p w14:paraId="7E92D0A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{}</w:t>
      </w:r>
    </w:p>
    <w:p w14:paraId="7D61D2D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1CE11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debugLog('API请求:', config.method?.toUpperCase(), config.url, config.data)</w:t>
      </w:r>
    </w:p>
    <w:p w14:paraId="27E0FF4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可以在这里添加认证token等</w:t>
      </w:r>
    </w:p>
    <w:p w14:paraId="0564F93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config</w:t>
      </w:r>
    </w:p>
    <w:p w14:paraId="13EBE01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3EE381A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(error) =&gt; {</w:t>
      </w:r>
    </w:p>
    <w:p w14:paraId="49EE547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errorLog('请求拦截器错误:', error)</w:t>
      </w:r>
    </w:p>
    <w:p w14:paraId="2ED0C91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Promise.reject(error)</w:t>
      </w:r>
    </w:p>
    <w:p w14:paraId="1CF6DA4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2D4DB84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1E0E732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F4A57D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响应拦截器</w:t>
      </w:r>
    </w:p>
    <w:p w14:paraId="3696756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api.interceptors.response.use(</w:t>
      </w:r>
    </w:p>
    <w:p w14:paraId="78AF0AB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(response) =&gt; {</w:t>
      </w:r>
    </w:p>
    <w:p w14:paraId="6F0E32B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debugLog('API响应:', response.config.url, response.data)</w:t>
      </w:r>
    </w:p>
    <w:p w14:paraId="4C05389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检查响应状态</w:t>
      </w:r>
    </w:p>
    <w:p w14:paraId="1E5A604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(!response.data.success) {</w:t>
      </w:r>
    </w:p>
    <w:p w14:paraId="48D10C6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errorLog('业务错误:', response.data.msg)</w:t>
      </w:r>
    </w:p>
    <w:p w14:paraId="70FCE10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Promise.reject(new Error(response.data.msg))</w:t>
      </w:r>
    </w:p>
    <w:p w14:paraId="7A5873C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2794574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response.data</w:t>
      </w:r>
    </w:p>
    <w:p w14:paraId="7E2DB78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13E54E4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(error) =&gt; {</w:t>
      </w:r>
    </w:p>
    <w:p w14:paraId="5CAC9F1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errorLog('API请求错误:', error)</w:t>
      </w:r>
    </w:p>
    <w:p w14:paraId="14F913A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Promise.reject(error)</w:t>
      </w:r>
    </w:p>
    <w:p w14:paraId="608C55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475EF45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5DBE4F0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314B74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Java进程相关API</w:t>
      </w:r>
    </w:p>
    <w:p w14:paraId="56D9D82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processApi = {</w:t>
      </w:r>
    </w:p>
    <w:p w14:paraId="79C4948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获取过滤进程</w:t>
      </w:r>
    </w:p>
    <w:p w14:paraId="4C93230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getProcesses(): Promise&lt;ApiResponse&lt;JavaProcessListDetail[]&gt;&gt; {</w:t>
      </w:r>
    </w:p>
    <w:p w14:paraId="41DBA12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api.get('/cvm/overview/getFilteredProcesses')</w:t>
      </w:r>
    </w:p>
    <w:p w14:paraId="7B97EE5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13D5D4D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E749C1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获取单个进程详情</w:t>
      </w:r>
    </w:p>
    <w:p w14:paraId="4FF5535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getProcessLocalOverview(id: string): Promise&lt;ApiResponse&lt;JavaProcessDetail&gt;&gt; {</w:t>
      </w:r>
    </w:p>
    <w:p w14:paraId="315D95B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api.get(`/cvm/overview/getLocalOverview`, { params: { pid: id } })</w:t>
      </w:r>
    </w:p>
    <w:p w14:paraId="355829C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4EB55AB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9BD27E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获取远程进程概述信息</w:t>
      </w:r>
    </w:p>
    <w:p w14:paraId="6E9B994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/**</w:t>
      </w:r>
    </w:p>
    <w:p w14:paraId="5786B34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* 注意⚠：远程jvm需要加上以下参数：</w:t>
      </w:r>
    </w:p>
    <w:p w14:paraId="188585A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-Dcom.sun.management.jmxremote</w:t>
      </w:r>
    </w:p>
    <w:p w14:paraId="35C442D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-Dcom.sun.management.jmxremote.port=9010</w:t>
      </w:r>
    </w:p>
    <w:p w14:paraId="231AF98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-Dcom.sun.management.jmxremote.authenticate=false</w:t>
      </w:r>
    </w:p>
    <w:p w14:paraId="60B3920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-Dcom.sun.management.jmxremote.ssl=false</w:t>
      </w:r>
    </w:p>
    <w:p w14:paraId="7EF1FAE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*/</w:t>
      </w:r>
    </w:p>
    <w:p w14:paraId="6E8775E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getRemoteProcess(host: string, port: number, username?: string, password?: string, authenticate?: boolean, ssl?: boolean): Promise&lt;ApiResponse&lt;JavaProcessDetail&gt;&gt; {</w:t>
      </w:r>
    </w:p>
    <w:p w14:paraId="504DC75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0F7580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6C70A1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params: any = { host, port }</w:t>
      </w:r>
    </w:p>
    <w:p w14:paraId="06D7AAD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(username) params.username = username</w:t>
      </w:r>
    </w:p>
    <w:p w14:paraId="5AB4F95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(password) params.password = password</w:t>
      </w:r>
    </w:p>
    <w:p w14:paraId="14E0DD4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1D09E2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api.get(`/cvm/overview/getRemoteOverview`, { params })</w:t>
      </w:r>
    </w:p>
    <w:p w14:paraId="53779A3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1652424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82264D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获取pid进程监视信息</w:t>
      </w:r>
    </w:p>
    <w:p w14:paraId="25BCC0C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startProcess(params: { pid: string }): Promise&lt;ApiResponse&lt;JavaProcessInfo&gt;&gt; {</w:t>
      </w:r>
    </w:p>
    <w:p w14:paraId="6DBB3B9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与Postman集合对齐：启动监控 GET /monitor/start?pid=...</w:t>
      </w:r>
    </w:p>
    <w:p w14:paraId="6D989C0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api.get('/cvm/monitor/start', { params: { pid: params.pid } })</w:t>
      </w:r>
    </w:p>
    <w:p w14:paraId="35879A1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3C9BA10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EDE959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停止进程</w:t>
      </w:r>
    </w:p>
    <w:p w14:paraId="206ED94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stopProcess(id: string): Promise&lt;ApiResponse&lt;void&gt;&gt; {</w:t>
      </w:r>
    </w:p>
    <w:p w14:paraId="7E35B3B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{</w:t>
      </w:r>
    </w:p>
    <w:p w14:paraId="740C3BF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areSuccess: false,</w:t>
      </w:r>
    </w:p>
    <w:p w14:paraId="7EEED20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success: false,</w:t>
      </w:r>
    </w:p>
    <w:p w14:paraId="242973E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code: 404,</w:t>
      </w:r>
    </w:p>
    <w:p w14:paraId="5CAEF2B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msg: '接口不存在',</w:t>
      </w:r>
    </w:p>
    <w:p w14:paraId="598DDCA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data: undefined</w:t>
      </w:r>
    </w:p>
    <w:p w14:paraId="4641C47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017880B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64F3CF4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518FFC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重启进程</w:t>
      </w:r>
    </w:p>
    <w:p w14:paraId="6204637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restartProcess(id: string): Promise&lt;ApiResponse&lt;JavaProcessInfo&gt;&gt; {</w:t>
      </w:r>
    </w:p>
    <w:p w14:paraId="55870D9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api.post(`/cvm/processes/${id}/restart`)</w:t>
      </w:r>
    </w:p>
    <w:p w14:paraId="5A2B55C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0253732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350E33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获取进程线程信息</w:t>
      </w:r>
    </w:p>
    <w:p w14:paraId="3A79839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getProcessThreads(id: string): Promise&lt;ApiResponse&lt;ThreadInfo[]&gt;&gt; {</w:t>
      </w:r>
    </w:p>
    <w:p w14:paraId="6A0FD57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api.get(`/cvm/thread/monitorThreads`, { params: { pid: id } })</w:t>
      </w:r>
    </w:p>
    <w:p w14:paraId="6B09D97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C5C33A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89CF16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获取进程内存使用情况</w:t>
      </w:r>
    </w:p>
    <w:p w14:paraId="1059299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getProcessMemory(id: string): Promise&lt;ApiResponse&lt;any&gt;&gt; {</w:t>
      </w:r>
    </w:p>
    <w:p w14:paraId="4378292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api.get(`/cvm/processes/${id}/memory`)</w:t>
      </w:r>
    </w:p>
    <w:p w14:paraId="6023138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679A8E0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20B4FC5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3780A4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数据库分析相关API</w:t>
      </w:r>
    </w:p>
    <w:p w14:paraId="25AF1D4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databaseApi = {</w:t>
      </w:r>
    </w:p>
    <w:p w14:paraId="525A8BF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获取数据库调用统计</w:t>
      </w:r>
    </w:p>
    <w:p w14:paraId="263BB09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getDatabaseStats(pid: string): Promise&lt;ApiResponse&lt;any&gt;&gt; {</w:t>
      </w:r>
    </w:p>
    <w:p w14:paraId="779C741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api.get(`/cvm/database/${pid}/stats`)</w:t>
      </w:r>
    </w:p>
    <w:p w14:paraId="06A6A82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4626D34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DE3A1D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获取慢查询列表</w:t>
      </w:r>
    </w:p>
    <w:p w14:paraId="0826261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getSlowQueries(pid: string, params: PaginationParams): Promise&lt;ApiResponse&lt;PaginatedResult&lt;DatabaseCall&gt;&gt;&gt; {</w:t>
      </w:r>
    </w:p>
    <w:p w14:paraId="3D7319B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api.get(`/cvm/database/${pid}/slow-queries`, { params })</w:t>
      </w:r>
    </w:p>
    <w:p w14:paraId="6E6170A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057DD28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D91526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获取数据库连接池状态</w:t>
      </w:r>
    </w:p>
    <w:p w14:paraId="0E02C11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getConnectionPoolStatus(pid: string): Promise&lt;ApiResponse&lt;any&gt;&gt; {</w:t>
      </w:r>
    </w:p>
    <w:p w14:paraId="04EC525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api.get(`/cvm/database/${pid}/connection-pool`)</w:t>
      </w:r>
    </w:p>
    <w:p w14:paraId="6BD4610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79FC664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2DD7B4C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D8ECB4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RMI分析相关API</w:t>
      </w:r>
    </w:p>
    <w:p w14:paraId="22AEA32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rmiApi = {</w:t>
      </w:r>
    </w:p>
    <w:p w14:paraId="161C61A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获取RMI调用统计</w:t>
      </w:r>
    </w:p>
    <w:p w14:paraId="48344F0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getRMIStats(pid: string): Promise&lt;ApiResponse&lt;any&gt;&gt; {</w:t>
      </w:r>
    </w:p>
    <w:p w14:paraId="45C2CC0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api.get(`/cvm/rmi/${pid}/stats`)</w:t>
      </w:r>
    </w:p>
    <w:p w14:paraId="0137A1A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02C55D4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EC9702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获取RMI调用列表</w:t>
      </w:r>
    </w:p>
    <w:p w14:paraId="2266D5C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getRMICalls(pid: string, params: PaginationParams): Promise&lt;ApiResponse&lt;PaginatedResult&lt;RMICall&gt;&gt;&gt; {</w:t>
      </w:r>
    </w:p>
    <w:p w14:paraId="2647718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(env.USE_MOCK_DATA) {</w:t>
      </w:r>
    </w:p>
    <w:p w14:paraId="537FA4D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mockDelay()</w:t>
      </w:r>
    </w:p>
    <w:p w14:paraId="70B469F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result = mockDataGenerator.generatePaginatedResult(</w:t>
      </w:r>
    </w:p>
    <w:p w14:paraId="5B3F651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() =&gt; mockDataGenerator.generateRMICall(),</w:t>
      </w:r>
    </w:p>
    <w:p w14:paraId="3E62DAB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params,</w:t>
      </w:r>
    </w:p>
    <w:p w14:paraId="4ADDD01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mockDataCache.getRMICalls().length</w:t>
      </w:r>
    </w:p>
    <w:p w14:paraId="1E17226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)</w:t>
      </w:r>
    </w:p>
    <w:p w14:paraId="19446EE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mockDataGenerator.generateApiResponse(result)</w:t>
      </w:r>
    </w:p>
    <w:p w14:paraId="6226A8D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3126F4A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api.get(`/cvm/rmi/${pid}/calls`, { params })</w:t>
      </w:r>
    </w:p>
    <w:p w14:paraId="042966D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383CBB6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03B5931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423A8F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内存泄漏分析相关API</w:t>
      </w:r>
    </w:p>
    <w:p w14:paraId="4368FD3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memoryApi = {</w:t>
      </w:r>
    </w:p>
    <w:p w14:paraId="6DC5DE3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开始pid进程内存分析</w:t>
      </w:r>
    </w:p>
    <w:p w14:paraId="6B1DF65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getMemoryStats({</w:t>
      </w:r>
    </w:p>
    <w:p w14:paraId="21A39F8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pid,</w:t>
      </w:r>
    </w:p>
    <w:p w14:paraId="0B6C67D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refresh = 5000,</w:t>
      </w:r>
    </w:p>
    <w:p w14:paraId="752745A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filterType = "include",</w:t>
      </w:r>
    </w:p>
    <w:p w14:paraId="4EB8B3A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filter = "jdbc",</w:t>
      </w:r>
    </w:p>
    <w:p w14:paraId="6885980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}: {</w:t>
      </w:r>
    </w:p>
    <w:p w14:paraId="4102181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pid: string; // 进程ID</w:t>
      </w:r>
    </w:p>
    <w:p w14:paraId="031EF84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refresh: number; // 刷新频率，单位毫秒</w:t>
      </w:r>
    </w:p>
    <w:p w14:paraId="6D77F2D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filterType: string; // 过滤类型，include或exclude</w:t>
      </w:r>
    </w:p>
    <w:p w14:paraId="389BDFD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filter: string; // 场景过滤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否</w:t>
      </w:r>
    </w:p>
    <w:p w14:paraId="7BEAD87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}): Promise&lt;ApiResponse&lt;any&gt;&gt; {</w:t>
      </w:r>
    </w:p>
    <w:p w14:paraId="36B645B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api.post(</w:t>
      </w:r>
    </w:p>
    <w:p w14:paraId="4358AF4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`/cvm/memory/start?pid=${pid}&amp;refresh=${refresh}&amp;filter=${filter}&amp;filterType=${filterType}`</w:t>
      </w:r>
    </w:p>
    <w:p w14:paraId="13F109D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);</w:t>
      </w:r>
    </w:p>
    <w:p w14:paraId="39E7D39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E453A8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553505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获取pid进程内存分析数据</w:t>
      </w:r>
    </w:p>
    <w:p w14:paraId="0CBCE20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getMemoryAnalysisData(</w:t>
      </w:r>
    </w:p>
    <w:p w14:paraId="6BF1E0D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pid: string</w:t>
      </w:r>
    </w:p>
    <w:p w14:paraId="60F0894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): Promise&lt;ApiResponse&lt;any&gt;&gt; {</w:t>
      </w:r>
    </w:p>
    <w:p w14:paraId="15210A0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totalClasses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类总数</w:t>
      </w:r>
    </w:p>
    <w:p w14:paraId="1951DC9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totalInstances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实例总数</w:t>
      </w:r>
    </w:p>
    <w:p w14:paraId="30DA3D1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totalBytes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字节总数</w:t>
      </w:r>
    </w:p>
    <w:p w14:paraId="79A6DEB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bytesPercent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字节占比</w:t>
      </w:r>
    </w:p>
    <w:p w14:paraId="091981A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className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类名</w:t>
      </w:r>
    </w:p>
    <w:p w14:paraId="131CC74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instances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实例数</w:t>
      </w:r>
    </w:p>
    <w:p w14:paraId="2A6AFBC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bytes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字节数</w:t>
      </w:r>
    </w:p>
    <w:p w14:paraId="38E3A79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instancePercent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实例占比</w:t>
      </w:r>
    </w:p>
    <w:p w14:paraId="6FD7065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api.get('/cvm/memory/stream', { params: { pid: pid } })</w:t>
      </w:r>
    </w:p>
    <w:p w14:paraId="6688101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03E525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940F1F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停止pid进程内存分析</w:t>
      </w:r>
    </w:p>
    <w:p w14:paraId="35F4AD4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stopMemory(): Promise&lt;ApiResponse&lt;any&gt;&gt; {</w:t>
      </w:r>
    </w:p>
    <w:p w14:paraId="3A56830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api.post(`/cvm/memory/stop?pid=14758`)</w:t>
      </w:r>
    </w:p>
    <w:p w14:paraId="1CBCE8E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6AEF96B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7C7529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导出指定pid进程的heapdump文件</w:t>
      </w:r>
    </w:p>
    <w:p w14:paraId="50627E4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exportHeapDump({pid, output}: {pid: string, output: string}): Promise&lt;ApiResponse&lt;any&gt;&gt; {</w:t>
      </w:r>
    </w:p>
    <w:p w14:paraId="661B9E4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api.post(`/cvm/heapdump/generate?pid=${pid}&amp;output=${output}`)</w:t>
      </w:r>
    </w:p>
    <w:p w14:paraId="40EED89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5E3AE67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3E33AC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内存泄漏分析</w:t>
      </w:r>
    </w:p>
    <w:p w14:paraId="536EA61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getMemoryLeakAnalysis(filePath: string): Promise&lt;ApiResponse&lt;any&gt;&gt; {</w:t>
      </w:r>
    </w:p>
    <w:p w14:paraId="1E0AC4C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api.get('/cvm/heapdump/analyse', { params: { filePath } })</w:t>
      </w:r>
    </w:p>
    <w:p w14:paraId="6A58031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5968D76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};</w:t>
      </w:r>
    </w:p>
    <w:p w14:paraId="17EC086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6E31A7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gcApi = {</w:t>
      </w:r>
    </w:p>
    <w:p w14:paraId="705B0A1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获取GC监控数据</w:t>
      </w:r>
    </w:p>
    <w:p w14:paraId="569255A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getGCStats(pid: string): Promise&lt;ApiResponse&lt;any&gt;&gt; {</w:t>
      </w:r>
    </w:p>
    <w:p w14:paraId="33CE23B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api.get('/cvm/gc/getGC', { params: { pid: pid }})</w:t>
      </w:r>
    </w:p>
    <w:p w14:paraId="11B51F4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130C448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name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gc名称</w:t>
      </w:r>
    </w:p>
    <w:p w14:paraId="6D26548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collectionCount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GC执行次数</w:t>
      </w:r>
    </w:p>
    <w:p w14:paraId="15565C0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collectionTime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GC总耗时（ms）</w:t>
      </w:r>
    </w:p>
    <w:p w14:paraId="78B0B98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nonHeapMemoryUsage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非堆内存使用情况（字节）</w:t>
      </w:r>
    </w:p>
    <w:p w14:paraId="7629607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heapMemoryUsage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堆内存使用情况（字节）</w:t>
      </w:r>
    </w:p>
    <w:p w14:paraId="5A225EE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pendingFinalizationCount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等待 Finalize 的对象数量</w:t>
      </w:r>
    </w:p>
    <w:p w14:paraId="10BC009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init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JVM 初始化分配的内存大小（字节）</w:t>
      </w:r>
    </w:p>
    <w:p w14:paraId="228AC0F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used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当前使用的内存（字节）</w:t>
      </w:r>
    </w:p>
    <w:p w14:paraId="0022F5E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committed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JVM 已承诺可用的内存（操作系统已保证可用）（字节）</w:t>
      </w:r>
    </w:p>
    <w:p w14:paraId="7A211CF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max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可用的最大内存（-1 表示未定义）（字节）</w:t>
      </w:r>
    </w:p>
    <w:p w14:paraId="5C06EAC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memoryPools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内存池列表</w:t>
      </w:r>
    </w:p>
    <w:p w14:paraId="72E5377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name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内存池名</w:t>
      </w:r>
    </w:p>
    <w:p w14:paraId="7F880D7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type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类型（HEAP / NON_HEAP）</w:t>
      </w:r>
    </w:p>
    <w:p w14:paraId="0DF7CFE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usage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当前使用量</w:t>
      </w:r>
    </w:p>
    <w:p w14:paraId="48B95AC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peakUsage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峰值使用量</w:t>
      </w:r>
    </w:p>
    <w:p w14:paraId="5E604CF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collectionUsage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 后使用量</w:t>
      </w:r>
    </w:p>
    <w:p w14:paraId="5F2E042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valid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是否仍有效</w:t>
      </w:r>
    </w:p>
    <w:p w14:paraId="694E0D9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gcCollectors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所有垃圾收集器列表</w:t>
      </w:r>
    </w:p>
    <w:p w14:paraId="448B2DD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name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收集器名称</w:t>
      </w:r>
    </w:p>
    <w:p w14:paraId="0653A93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collectionCount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 执行次数</w:t>
      </w:r>
    </w:p>
    <w:p w14:paraId="716D1D2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collectionTime(ms)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 总耗时（毫秒）</w:t>
      </w:r>
    </w:p>
    <w:p w14:paraId="53A29A1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memoryPoolNames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管理的内存池名称</w:t>
      </w:r>
    </w:p>
    <w:p w14:paraId="747CD2F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id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 ID</w:t>
      </w:r>
    </w:p>
    <w:p w14:paraId="038A9EE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startTime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开始时间</w:t>
      </w:r>
    </w:p>
    <w:p w14:paraId="7A738BB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endTime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结束时间</w:t>
      </w:r>
    </w:p>
    <w:p w14:paraId="5666DBF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duration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耗时</w:t>
      </w:r>
    </w:p>
    <w:p w14:paraId="3C72082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memoryUsageBeforeGc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 前内存使用</w:t>
      </w:r>
    </w:p>
    <w:p w14:paraId="076818C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memoryUsageAfterGc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GC 后内存使用</w:t>
      </w:r>
    </w:p>
    <w:p w14:paraId="7987D9E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gcThreads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获取与 GC 相关的线程信息</w:t>
      </w:r>
    </w:p>
    <w:p w14:paraId="66D169F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threadId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 ID</w:t>
      </w:r>
    </w:p>
    <w:p w14:paraId="35266E7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threadName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线程名称</w:t>
      </w:r>
    </w:p>
    <w:p w14:paraId="5410C34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threadState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线程状态</w:t>
      </w:r>
    </w:p>
    <w:p w14:paraId="206EA83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};</w:t>
      </w:r>
    </w:p>
    <w:p w14:paraId="1FABDD8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F73260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线程分析相关API</w:t>
      </w:r>
    </w:p>
    <w:p w14:paraId="76F6BDD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threadApi = {</w:t>
      </w:r>
    </w:p>
    <w:p w14:paraId="126D5AB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获取pid线程列表</w:t>
      </w:r>
    </w:p>
    <w:p w14:paraId="3908D5A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getThreadList(pid: string): Promise&lt;ApiResponse&lt;any&gt;&gt; {</w:t>
      </w:r>
    </w:p>
    <w:p w14:paraId="7A46B5E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api.get(`/cvm/thread/monitorThreads`, { params: { pid } })</w:t>
      </w:r>
    </w:p>
    <w:p w14:paraId="355289D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liveThreads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存活的线程数</w:t>
      </w:r>
    </w:p>
    <w:p w14:paraId="446A10E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daemonThreads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守护的线程数</w:t>
      </w:r>
    </w:p>
    <w:p w14:paraId="399650F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peakThreads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峰值线程数</w:t>
      </w:r>
    </w:p>
    <w:p w14:paraId="1C0D563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totalStartedThreads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启动的总线程数</w:t>
      </w:r>
    </w:p>
    <w:p w14:paraId="07BBBE3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stateDistributionPercent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线程状态占比</w:t>
      </w:r>
    </w:p>
    <w:p w14:paraId="1ED4457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sampleMillis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采样间隔</w:t>
      </w:r>
    </w:p>
    <w:p w14:paraId="155FCE2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cpuProcessor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可用的处理器数</w:t>
      </w:r>
    </w:p>
    <w:p w14:paraId="1F8FC4B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threadName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线程名</w:t>
      </w:r>
    </w:p>
    <w:p w14:paraId="368C44F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threadState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线程状态</w:t>
      </w:r>
    </w:p>
    <w:p w14:paraId="495A8B0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blockedCount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线程进入 BLOCKED 状态的总次数</w:t>
      </w:r>
    </w:p>
    <w:p w14:paraId="4B30183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waitedCount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线程处于 WAITING 或 TIMED_WAITING 状态的总次数</w:t>
      </w:r>
    </w:p>
    <w:p w14:paraId="3139FA8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blockedTimeMs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线程进入 BLOCKED 状态的大致累积经过时间（以毫秒为单位）</w:t>
      </w:r>
    </w:p>
    <w:p w14:paraId="34754FB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waitedTimeMs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线程处于 WAITING 或 TIMED_WAITING 状态的大致累积经过时间（以毫秒为单位）</w:t>
      </w:r>
    </w:p>
    <w:p w14:paraId="56F3863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cpuTimeDeltaMs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cpu 时间增量</w:t>
      </w:r>
    </w:p>
    <w:p w14:paraId="34FD21A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cpuPercent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cpu占比</w:t>
      </w:r>
    </w:p>
    <w:p w14:paraId="5396DA0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daemon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是否是守护线程</w:t>
      </w:r>
    </w:p>
    <w:p w14:paraId="6593E87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1CDB4C4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6738F0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获取pid线程分析Tree（死锁等信息）</w:t>
      </w:r>
    </w:p>
    <w:p w14:paraId="49BEEBA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getTheradTree(pid: string): Promise&lt;ApiResponse&lt;any&gt;&gt; {</w:t>
      </w:r>
    </w:p>
    <w:p w14:paraId="17C6488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api.get(`/cvm/thread/getThreadTree`, { params: { pid } })</w:t>
      </w:r>
    </w:p>
    <w:p w14:paraId="0D566D3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totalThreads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线程总数</w:t>
      </w:r>
    </w:p>
    <w:p w14:paraId="38C7577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deadlockedCount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死锁线程数</w:t>
      </w:r>
    </w:p>
    <w:p w14:paraId="2999220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normalCount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正常线程数</w:t>
      </w:r>
    </w:p>
    <w:p w14:paraId="5777F0C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deadlockedThreads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死锁线程列表</w:t>
      </w:r>
    </w:p>
    <w:p w14:paraId="7F1F5D1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normalThreads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正常线程列表</w:t>
      </w:r>
    </w:p>
    <w:p w14:paraId="1E81F0F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threadName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线程名称</w:t>
      </w:r>
    </w:p>
    <w:p w14:paraId="274F44B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state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线程状态</w:t>
      </w:r>
    </w:p>
    <w:p w14:paraId="22C3EE6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waitingLock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正在等待的锁</w:t>
      </w:r>
    </w:p>
    <w:p w14:paraId="43158B2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ownedLocks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当前线程持有的锁</w:t>
      </w:r>
    </w:p>
    <w:p w14:paraId="73EB9D5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deadlocked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是否死锁</w:t>
      </w:r>
    </w:p>
    <w:p w14:paraId="39B1AFC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stackTrace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栈追踪</w:t>
      </w:r>
    </w:p>
    <w:p w14:paraId="0FCF626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61FC6FD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F49E9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获取pid线程dump信息</w:t>
      </w:r>
    </w:p>
    <w:p w14:paraId="5CD25EE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getThreadDump(pid: string): Promise&lt;ApiResponse&lt;any&gt;&gt; {</w:t>
      </w:r>
    </w:p>
    <w:p w14:paraId="41A7BED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api.get(`/cvm/thread/dump`, { params: { pid: pid } })</w:t>
      </w:r>
    </w:p>
    <w:p w14:paraId="6413FA3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3C86E83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39C4AB8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FA635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系统概览API</w:t>
      </w:r>
    </w:p>
    <w:p w14:paraId="4483E1D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systemApi = {</w:t>
      </w:r>
    </w:p>
    <w:p w14:paraId="0756BBF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获取系统概览</w:t>
      </w:r>
    </w:p>
    <w:p w14:paraId="3663A76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getSystemOverview(): Promise&lt;ApiResponse&lt;SystemOverview&gt;&gt; {</w:t>
      </w:r>
    </w:p>
    <w:p w14:paraId="06C06ED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(env.USE_MOCK_DATA) {</w:t>
      </w:r>
    </w:p>
    <w:p w14:paraId="7C94EB8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mockDelay()</w:t>
      </w:r>
    </w:p>
    <w:p w14:paraId="244E319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overview = mockDataCache.getSystemOverview()</w:t>
      </w:r>
    </w:p>
    <w:p w14:paraId="2F9F5F8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mockDataGenerator.generateApiResponse(overview)</w:t>
      </w:r>
    </w:p>
    <w:p w14:paraId="32BCD81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11005EA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api.get('/cvm/system/overview')</w:t>
      </w:r>
    </w:p>
    <w:p w14:paraId="3E2C39B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9A078E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AB753A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获取监控配置</w:t>
      </w:r>
    </w:p>
    <w:p w14:paraId="3A16D31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getMonitoringConfig(): Promise&lt;ApiResponse&lt;any&gt;&gt; {</w:t>
      </w:r>
    </w:p>
    <w:p w14:paraId="458D636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(env.USE_MOCK_DATA) {</w:t>
      </w:r>
    </w:p>
    <w:p w14:paraId="281D415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mockDelay()</w:t>
      </w:r>
    </w:p>
    <w:p w14:paraId="633D778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config = mockDataGenerator.generateMonitoringConfig()</w:t>
      </w:r>
    </w:p>
    <w:p w14:paraId="67A1B68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mockDataGenerator.generateApiResponse(config)</w:t>
      </w:r>
    </w:p>
    <w:p w14:paraId="5F98CC2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667A676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api.get('/cvm/system/config')</w:t>
      </w:r>
    </w:p>
    <w:p w14:paraId="07650B7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4A0C06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A0A20A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更新监控配置</w:t>
      </w:r>
    </w:p>
    <w:p w14:paraId="0AEC5B0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updateMonitoringConfig(config: any): Promise&lt;ApiResponse&lt;void&gt;&gt; {</w:t>
      </w:r>
    </w:p>
    <w:p w14:paraId="4C22D85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if (env.USE_MOCK_DATA) {</w:t>
      </w:r>
    </w:p>
    <w:p w14:paraId="36D5250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await mockDelay(800)</w:t>
      </w:r>
    </w:p>
    <w:p w14:paraId="29AA6D1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mockDataGenerator.generateApiResponse(undefined as any, true, '监控配置已更新')</w:t>
      </w:r>
    </w:p>
    <w:p w14:paraId="6B0CC0B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0EAE18B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api.put('/system/config', config)</w:t>
      </w:r>
    </w:p>
    <w:p w14:paraId="1A49754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713532D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4FED0F3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779651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场景监控API</w:t>
      </w:r>
    </w:p>
    <w:p w14:paraId="6D1FEC3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scenarioApi = {</w:t>
      </w:r>
    </w:p>
    <w:p w14:paraId="17FDE82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获取数据库监控配置</w:t>
      </w:r>
    </w:p>
    <w:p w14:paraId="5A5781E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getDatabaseMonitoringConfig(pid: string): Promise&lt;ApiResponse&lt;any&gt;&gt; {</w:t>
      </w:r>
    </w:p>
    <w:p w14:paraId="35478F6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api.get(`/cvm/scenario/database/${pid}/config`)</w:t>
      </w:r>
    </w:p>
    <w:p w14:paraId="70917A5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1C8B234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79F8E6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更新数据库监控配置</w:t>
      </w:r>
    </w:p>
    <w:p w14:paraId="710AE9B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updateDatabaseMonitoringConfig(pid: string, config: any): Promise&lt;ApiResponse&lt;void&gt;&gt; {</w:t>
      </w:r>
    </w:p>
    <w:p w14:paraId="1BB5BCD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api.put(`/cvm/scenario/database/${pid}/config`, config)</w:t>
      </w:r>
    </w:p>
    <w:p w14:paraId="3B3888F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1E6E561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1BEA6E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获取数据库监控指标</w:t>
      </w:r>
    </w:p>
    <w:p w14:paraId="5996D59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getDatabaseMetrics(pid: string): Promise&lt;ApiResponse&lt;any&gt;&gt; {</w:t>
      </w:r>
    </w:p>
    <w:p w14:paraId="7092E13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api.get(`/cvm/scenario/database/${pid}/metrics`)</w:t>
      </w:r>
    </w:p>
    <w:p w14:paraId="0525DCE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4E8C0F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75D668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获取IO监控配置</w:t>
      </w:r>
    </w:p>
    <w:p w14:paraId="6BD3F13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getIOMonitoringConfig(pid: string): Promise&lt;ApiResponse&lt;any&gt;&gt; {</w:t>
      </w:r>
    </w:p>
    <w:p w14:paraId="73B5AB0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api.get(`/cvm/scenario/io/${pid}/config`)</w:t>
      </w:r>
    </w:p>
    <w:p w14:paraId="1F69193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5C45A55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4949C7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更新IO监控配置</w:t>
      </w:r>
    </w:p>
    <w:p w14:paraId="1B27717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updateIOMonitoringConfig(pid: string, config: any): Promise&lt;ApiResponse&lt;void&gt;&gt; {</w:t>
      </w:r>
    </w:p>
    <w:p w14:paraId="614AECB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api.put(`/cvm/scenario/io/${pid}/config`, config)</w:t>
      </w:r>
    </w:p>
    <w:p w14:paraId="06320C3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3DE0F79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F5BF95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获取IO监控指标</w:t>
      </w:r>
    </w:p>
    <w:p w14:paraId="50E07E2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getIOMetrics(pid: string): Promise&lt;ApiResponse&lt;any&gt;&gt; {</w:t>
      </w:r>
    </w:p>
    <w:p w14:paraId="45A9B93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api.get(`/cvm/scenario/io/${pid}/metrics`)</w:t>
      </w:r>
    </w:p>
    <w:p w14:paraId="273651E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3CD8CAF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B5AF1A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获取HTTP监控配置</w:t>
      </w:r>
    </w:p>
    <w:p w14:paraId="7448B24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getHTTPMonitoringConfig(pid: string): Promise&lt;ApiResponse&lt;any&gt;&gt; {</w:t>
      </w:r>
    </w:p>
    <w:p w14:paraId="5FA855A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api.get(`/cvm/scenario/http/${pid}/config`)</w:t>
      </w:r>
    </w:p>
    <w:p w14:paraId="41F2A41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0E460D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DC797D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更新HTTP监控配置</w:t>
      </w:r>
    </w:p>
    <w:p w14:paraId="1EBBF8B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updateHTTPMonitoringConfig(pid: string, config: any): Promise&lt;ApiResponse&lt;void&gt;&gt; {</w:t>
      </w:r>
    </w:p>
    <w:p w14:paraId="2478F81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api.put(`/cvm/scenario/http/${pid}/config`, config)</w:t>
      </w:r>
    </w:p>
    <w:p w14:paraId="48B32E8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06626A0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40AEE0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获取实时监控数据流（增量更新）</w:t>
      </w:r>
    </w:p>
    <w:p w14:paraId="4A430CE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getRealtimeMetrics(pid: string, scenario: string, lastTimestamp?: string): Promise&lt;ApiResponse&lt;any&gt;&gt; {</w:t>
      </w:r>
    </w:p>
    <w:p w14:paraId="1AAEA88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api.get(`/cvm/scenario/${scenario}/${pid}/realtime`, {</w:t>
      </w:r>
    </w:p>
    <w:p w14:paraId="379B6CB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params: { lastTimestamp }</w:t>
      </w:r>
    </w:p>
    <w:p w14:paraId="21E25FB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</w:t>
      </w:r>
    </w:p>
    <w:p w14:paraId="2C58AA8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7F8F3FF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D5AEF5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启动场景监控</w:t>
      </w:r>
    </w:p>
    <w:p w14:paraId="0FAFEC4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startScenarioMonitoring(pid: string, scenario: string): Promise&lt;ApiResponse&lt;void&gt;&gt; {</w:t>
      </w:r>
    </w:p>
    <w:p w14:paraId="209848C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api.post(`/cvm/scenario/${scenario}/${pid}/start`)</w:t>
      </w:r>
    </w:p>
    <w:p w14:paraId="4C34964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E97207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4EDEBE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停止场景监控</w:t>
      </w:r>
    </w:p>
    <w:p w14:paraId="5EDB96E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stopScenarioMonitoring(pid: string, scenario: string): Promise&lt;ApiResponse&lt;void&gt;&gt; {</w:t>
      </w:r>
    </w:p>
    <w:p w14:paraId="4EF34A5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api.post(`/cvm/scenario/${scenario}/${pid}/stop`)</w:t>
      </w:r>
    </w:p>
    <w:p w14:paraId="382369D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3F45C05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7B100E9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CA7458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cpuApi = {</w:t>
      </w:r>
    </w:p>
    <w:p w14:paraId="0C27EFD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startCpuProfiling(pid: string, refreshPeriod: number = 1000): Promise&lt;ApiResponse&lt;void&gt;&gt; {</w:t>
      </w:r>
    </w:p>
    <w:p w14:paraId="1C23C9E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api.post(`/cvm/cpu/start?pid=${pid}&amp;filterType=include&amp;filter=jdbc,IO&amp;refreshPeriod=${refreshPeriod}`)</w:t>
      </w:r>
    </w:p>
    <w:p w14:paraId="1E9B0C4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79FE518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5A354B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stopCpuProfiling(pid: string): Promise&lt;ApiResponse&lt;void&gt;&gt; {</w:t>
      </w:r>
    </w:p>
    <w:p w14:paraId="5677BE5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api.post(`/cvm/cpu/stop?pid=${pid}`)</w:t>
      </w:r>
    </w:p>
    <w:p w14:paraId="30FAB55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6D888CA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6B8DAD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F73FEC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configApi = {</w:t>
      </w:r>
    </w:p>
    <w:p w14:paraId="7CD480B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获取场景配置</w:t>
      </w:r>
    </w:p>
    <w:p w14:paraId="6DB9B05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getScenarioConfig(): Promise&lt;ApiResponse&lt;any&gt;&gt; {</w:t>
      </w:r>
    </w:p>
    <w:p w14:paraId="2445E09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api.get('/cvm/config/getConfig')</w:t>
      </w:r>
    </w:p>
    <w:p w14:paraId="29D2E78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5608C0F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582931A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6D72FB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default api</w:t>
      </w:r>
    </w:p>
    <w:p w14:paraId="4B1D8DF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7488B3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4DD7222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2CB0289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主应用组件</w:t>
      </w:r>
    </w:p>
    <w:p w14:paraId="7132D0E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5EACB8E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&lt;template&gt;</w:t>
      </w:r>
    </w:p>
    <w:p w14:paraId="73AB274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&lt;div id="app" class="min-h-screen bg-background"&gt;</w:t>
      </w:r>
    </w:p>
    <w:p w14:paraId="68BFDAA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服务加载状态覆盖层 --&gt;</w:t>
      </w:r>
    </w:p>
    <w:p w14:paraId="32B07C5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&lt;ServiceLoading /&gt;</w:t>
      </w:r>
    </w:p>
    <w:p w14:paraId="20A495B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528F8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主应用界面 - 只在服务运行或停止时显示 --&gt;</w:t>
      </w:r>
    </w:p>
    <w:p w14:paraId="18F7F1E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&lt;TooltipProvider&gt;</w:t>
      </w:r>
    </w:p>
    <w:p w14:paraId="0FAFF44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&lt;Layout v-if="serviceStore.serviceStatus === 'running' || serviceStore.serviceStatus === 'stopped'"&gt;</w:t>
      </w:r>
    </w:p>
    <w:p w14:paraId="5C2884D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&lt;RouterView /&gt;</w:t>
      </w:r>
    </w:p>
    <w:p w14:paraId="6B7E614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&lt;/Layout&gt;</w:t>
      </w:r>
    </w:p>
    <w:p w14:paraId="63A8D1E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&lt;/TooltipProvider&gt;</w:t>
      </w:r>
    </w:p>
    <w:p w14:paraId="6D662B1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&lt;/div&gt;</w:t>
      </w:r>
    </w:p>
    <w:p w14:paraId="281EC0B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&lt;/template&gt;</w:t>
      </w:r>
    </w:p>
    <w:p w14:paraId="3504371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BF1258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&lt;script setup lang="ts"&gt;</w:t>
      </w:r>
    </w:p>
    <w:p w14:paraId="23CE516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Layout from '@/components/Layout.vue'</w:t>
      </w:r>
    </w:p>
    <w:p w14:paraId="14E4F54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ServiceLoading from '@/components/ServiceLoading.vue'</w:t>
      </w:r>
    </w:p>
    <w:p w14:paraId="1AA7C8A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useServiceStore } from '@/stores/service'</w:t>
      </w:r>
    </w:p>
    <w:p w14:paraId="377A525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TooltipProvider } from '@/components/ui/tooltip'</w:t>
      </w:r>
    </w:p>
    <w:p w14:paraId="3FC0462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D6D86A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const serviceStore = useServiceStore()</w:t>
      </w:r>
    </w:p>
    <w:p w14:paraId="4C5806E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&lt;/script&gt;</w:t>
      </w:r>
    </w:p>
    <w:p w14:paraId="277220C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C62AA0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6222B73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1FF2CB3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仪表板概览页面组件 - 第1部分</w:t>
      </w:r>
    </w:p>
    <w:p w14:paraId="3D5E850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3BDC516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&lt;template&gt;</w:t>
      </w:r>
    </w:p>
    <w:p w14:paraId="35F39E2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&lt;div class="p-4 md:p-6 space-y-4 md:space-y-6 bg-background min-h-full"&gt;</w:t>
      </w:r>
    </w:p>
    <w:p w14:paraId="14D54EF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顶部标题栏 --&gt;</w:t>
      </w:r>
    </w:p>
    <w:p w14:paraId="75A9B37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class="flex flex-col sm:flex-row sm:items-center justify-between gap-4 mb-6"&gt;</w:t>
      </w:r>
    </w:p>
    <w:p w14:paraId="656C068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class="flex items-center gap-4"&gt;</w:t>
      </w:r>
    </w:p>
    <w:p w14:paraId="425DF88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&lt;h1 class="text-xl font-semibold"&gt;概述&lt;/h1&gt;</w:t>
      </w:r>
    </w:p>
    <w:p w14:paraId="247ED42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&lt;VersionInfo /&gt;</w:t>
      </w:r>
    </w:p>
    <w:p w14:paraId="3BD6827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367EAF7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class="flex flex-col sm:flex-row items-start sm:items-center gap-4"&gt;</w:t>
      </w:r>
    </w:p>
    <w:p w14:paraId="0FB3F89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class="flex items-center gap-2 text-sm"&gt;</w:t>
      </w:r>
    </w:p>
    <w:p w14:paraId="75219FE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&lt;Checkbox</w:t>
      </w:r>
    </w:p>
    <w:p w14:paraId="569C939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v-model="savedDataEnabled"</w:t>
      </w:r>
    </w:p>
    <w:p w14:paraId="488A14C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id="saved-data"</w:t>
      </w:r>
    </w:p>
    <w:p w14:paraId="661B905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/&gt;</w:t>
      </w:r>
    </w:p>
    <w:p w14:paraId="6BB12C2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&lt;label for="saved-data" class="flex items-center gap-2 cursor-pointer"&gt;</w:t>
      </w:r>
    </w:p>
    <w:p w14:paraId="2BE84E0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&lt;CheckSquare class="w-4 h-4 text-blue-500" /&gt;</w:t>
      </w:r>
    </w:p>
    <w:p w14:paraId="57EEC50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&lt;span&gt;保存的数据&lt;/span&gt;</w:t>
      </w:r>
    </w:p>
    <w:p w14:paraId="31C5E36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&lt;/label&gt;</w:t>
      </w:r>
    </w:p>
    <w:p w14:paraId="66C9E60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6938FE7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class="flex items-center gap-2 text-sm"&gt;</w:t>
      </w:r>
    </w:p>
    <w:p w14:paraId="1599215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&lt;Checkbox</w:t>
      </w:r>
    </w:p>
    <w:p w14:paraId="0E7DBB0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v-model="detailInfoEnabled"</w:t>
      </w:r>
    </w:p>
    <w:p w14:paraId="3699CA7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id="detail-info"</w:t>
      </w:r>
    </w:p>
    <w:p w14:paraId="4AF6353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/&gt;</w:t>
      </w:r>
    </w:p>
    <w:p w14:paraId="50B646E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&lt;label for="detail-info" class="flex items-center gap-2 cursor-pointer"&gt;</w:t>
      </w:r>
    </w:p>
    <w:p w14:paraId="39B099F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&lt;FileText class="w-4 h-4 text-blue-500" /&gt;</w:t>
      </w:r>
    </w:p>
    <w:p w14:paraId="36E3C61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&lt;span&gt;详细信息&lt;/span&gt;</w:t>
      </w:r>
    </w:p>
    <w:p w14:paraId="3B965D0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&lt;/label&gt;</w:t>
      </w:r>
    </w:p>
    <w:p w14:paraId="34E3259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194E377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47E8007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</w:p>
    <w:p w14:paraId="7896EB8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&lt;Card&gt;</w:t>
      </w:r>
    </w:p>
    <w:p w14:paraId="316B19F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&lt;CardContent class="p-6"&gt;</w:t>
      </w:r>
    </w:p>
    <w:p w14:paraId="43F9881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A6FBD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&lt;!-- 错误信息显示 --&gt;</w:t>
      </w:r>
    </w:p>
    <w:p w14:paraId="18C5AC0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&lt;Alert v-if="errorMessage" variant="destructive" class="mb-4"&gt;</w:t>
      </w:r>
    </w:p>
    <w:p w14:paraId="4B44FE5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&lt;AlertDescription class="flex items-center gap-2"&gt;</w:t>
      </w:r>
    </w:p>
    <w:p w14:paraId="0BD13CA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&lt;svg class="h-4 w-4" fill="none" stroke="currentColor" viewBox="0 0 24 24"&gt;</w:t>
      </w:r>
    </w:p>
    <w:p w14:paraId="09738F6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&lt;path stroke-linecap="round" stroke-linejoin="round" stroke-width="2" d="M12 8v4m0 4h.01M21 12a9 9 0 11-18 0 9 9 0 0118 0z"&gt;&lt;/path&gt;</w:t>
      </w:r>
    </w:p>
    <w:p w14:paraId="1707303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&lt;/svg&gt;</w:t>
      </w:r>
    </w:p>
    <w:p w14:paraId="29C7E95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{{ errorMessage }}</w:t>
      </w:r>
    </w:p>
    <w:p w14:paraId="388ED78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&lt;/AlertDescription&gt;</w:t>
      </w:r>
    </w:p>
    <w:p w14:paraId="756C6A2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&lt;/Alert&gt;</w:t>
      </w:r>
    </w:p>
    <w:p w14:paraId="1725FD4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FD27B8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&lt;!-- 进程信息表格 --&gt;</w:t>
      </w:r>
    </w:p>
    <w:p w14:paraId="41FB83D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class="space-y-4"&gt;</w:t>
      </w:r>
    </w:p>
    <w:p w14:paraId="6707748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&lt;!-- 进程信息表格 --&gt;</w:t>
      </w:r>
    </w:p>
    <w:p w14:paraId="2A23AF2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&lt;Table&gt;</w:t>
      </w:r>
    </w:p>
    <w:p w14:paraId="7D2D274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&lt;TableHeader&gt;</w:t>
      </w:r>
    </w:p>
    <w:p w14:paraId="53BAD87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&lt;TableRow&gt;</w:t>
      </w:r>
    </w:p>
    <w:p w14:paraId="53DB401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&lt;TableHead class="w-[200px]"&gt;属性&lt;/TableHead&gt;</w:t>
      </w:r>
    </w:p>
    <w:p w14:paraId="7028865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&lt;TableHead&gt;值&lt;/TableHead&gt;</w:t>
      </w:r>
    </w:p>
    <w:p w14:paraId="60CB1D6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&lt;/TableRow&gt;</w:t>
      </w:r>
    </w:p>
    <w:p w14:paraId="2215B2A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&lt;/TableHeader&gt;</w:t>
      </w:r>
    </w:p>
    <w:p w14:paraId="13C91D2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&lt;TableBody&gt;</w:t>
      </w:r>
    </w:p>
    <w:p w14:paraId="6A55602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&lt;TableRow&gt;</w:t>
      </w:r>
    </w:p>
    <w:p w14:paraId="7A06281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class="font-medium"&gt;PID&lt;/TableCell&gt;</w:t>
      </w:r>
    </w:p>
    <w:p w14:paraId="561A15E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class="text-muted-foreground"&gt;</w:t>
      </w:r>
    </w:p>
    <w:p w14:paraId="0A785D0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&lt;div class="group relative pr-8" @dblclick="handleDblclickCopy($event, String(currentProcess?.pid || '-'))"&gt;</w:t>
      </w:r>
    </w:p>
    <w:p w14:paraId="6117FBC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&lt;TooltipProvider&gt;</w:t>
      </w:r>
    </w:p>
    <w:p w14:paraId="75D840C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&lt;Tooltip&gt;</w:t>
      </w:r>
    </w:p>
    <w:p w14:paraId="45D55F8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&lt;TooltipTrigger as-child&gt;</w:t>
      </w:r>
    </w:p>
    <w:p w14:paraId="4F21741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class="max-w-full break-all overflow-hidden line-clamp-2"&gt;</w:t>
      </w:r>
    </w:p>
    <w:p w14:paraId="2B9502B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{{ currentProcess?.pid || '-' }}</w:t>
      </w:r>
    </w:p>
    <w:p w14:paraId="215BD55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&lt;/div&gt;</w:t>
      </w:r>
    </w:p>
    <w:p w14:paraId="5E23460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&lt;/TooltipTrigger&gt;</w:t>
      </w:r>
    </w:p>
    <w:p w14:paraId="72AE3F9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&lt;TooltipContent&gt;</w:t>
      </w:r>
    </w:p>
    <w:p w14:paraId="42F56C2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class="max-w-[60vw] break-all whitespace-pre-wrap"&gt;{{ String(currentProcess?.pid || '-') }}&lt;/div&gt;</w:t>
      </w:r>
    </w:p>
    <w:p w14:paraId="212CE9C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&lt;/TooltipContent&gt;</w:t>
      </w:r>
    </w:p>
    <w:p w14:paraId="4A1C66A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&lt;/Tooltip&gt;</w:t>
      </w:r>
    </w:p>
    <w:p w14:paraId="49BEB60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&lt;/TooltipProvider&gt;</w:t>
      </w:r>
    </w:p>
    <w:p w14:paraId="5B0516B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AC020D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&lt;Button</w:t>
      </w:r>
    </w:p>
    <w:p w14:paraId="45D641C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variant="ghost"</w:t>
      </w:r>
    </w:p>
    <w:p w14:paraId="66C0813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size="icon"</w:t>
      </w:r>
    </w:p>
    <w:p w14:paraId="5184ECF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class="absolute right-1 top-1/2 -translate-y-1/2 h-7 w-7 opacity-0 group-hover:opacity-100 transition-opacity"</w:t>
      </w:r>
    </w:p>
    <w:p w14:paraId="0EDDFB9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:aria-label="'复制'"</w:t>
      </w:r>
    </w:p>
    <w:p w14:paraId="38DE4E3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@click.stop="copyText(String(currentProcess?.pid || '-'))"</w:t>
      </w:r>
    </w:p>
    <w:p w14:paraId="23C30AC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&gt;</w:t>
      </w:r>
    </w:p>
    <w:p w14:paraId="6485BCD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&lt;component :is="copiedText === String(currentProcess?.pid || '-') ? Check : Copy" class="w-4 h-4" /&gt;</w:t>
      </w:r>
    </w:p>
    <w:p w14:paraId="2C7086D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&lt;/Button&gt;</w:t>
      </w:r>
    </w:p>
    <w:p w14:paraId="1DFA849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&lt;/div&gt;</w:t>
      </w:r>
    </w:p>
    <w:p w14:paraId="65D7A35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&lt;/TableCell&gt;</w:t>
      </w:r>
    </w:p>
    <w:p w14:paraId="662CA3F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&lt;/TableRow&gt;</w:t>
      </w:r>
    </w:p>
    <w:p w14:paraId="1CE54F5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&lt;TableRow&gt;</w:t>
      </w:r>
    </w:p>
    <w:p w14:paraId="1A15562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class="font-medium"&gt;主机&lt;/TableCell&gt;</w:t>
      </w:r>
    </w:p>
    <w:p w14:paraId="6757625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class="text-muted-foreground"&gt;</w:t>
      </w:r>
    </w:p>
    <w:p w14:paraId="353063A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&lt;div class="group relative pr-8" @dblclick="handleDblclickCopy($event, String(currentProcess?.host_ip || '本地'))"&gt;</w:t>
      </w:r>
    </w:p>
    <w:p w14:paraId="2BD79F7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&lt;TooltipProvider&gt;</w:t>
      </w:r>
    </w:p>
    <w:p w14:paraId="6141583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&lt;Tooltip&gt;</w:t>
      </w:r>
    </w:p>
    <w:p w14:paraId="44E2095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&lt;TooltipTrigger as-child&gt;</w:t>
      </w:r>
    </w:p>
    <w:p w14:paraId="06AEF24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class="max-w-full break-all overflow-hidden line-clamp-2"&gt;</w:t>
      </w:r>
    </w:p>
    <w:p w14:paraId="2A09B46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{{ currentProcess?.host_ip || '本地' }}</w:t>
      </w:r>
    </w:p>
    <w:p w14:paraId="0191C33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&lt;/div&gt;</w:t>
      </w:r>
    </w:p>
    <w:p w14:paraId="4949715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&lt;/TooltipTrigger&gt;</w:t>
      </w:r>
    </w:p>
    <w:p w14:paraId="531070D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&lt;TooltipContent&gt;</w:t>
      </w:r>
    </w:p>
    <w:p w14:paraId="60DA445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class="max-w-[60vw] break-all whitespace-pre-wrap"&gt;{{ String(currentProcess?.host_ip || '本地') }}&lt;/div&gt;</w:t>
      </w:r>
    </w:p>
    <w:p w14:paraId="7FF9AB8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&lt;/TooltipContent&gt;</w:t>
      </w:r>
    </w:p>
    <w:p w14:paraId="37DC4FD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&lt;/Tooltip&gt;</w:t>
      </w:r>
    </w:p>
    <w:p w14:paraId="6125EC3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&lt;/TooltipProvider&gt;</w:t>
      </w:r>
    </w:p>
    <w:p w14:paraId="36976D3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&lt;Button</w:t>
      </w:r>
    </w:p>
    <w:p w14:paraId="66D92BE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variant="ghost"</w:t>
      </w:r>
    </w:p>
    <w:p w14:paraId="7A516F6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size="icon"</w:t>
      </w:r>
    </w:p>
    <w:p w14:paraId="0E8F85C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class="absolute right-1 top-1/2 -translate-y-1/2 h-7 w-7 opacity-0 group-hover:opacity-100 transition-opacity"</w:t>
      </w:r>
    </w:p>
    <w:p w14:paraId="5605B26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:aria-label="'复制'"</w:t>
      </w:r>
    </w:p>
    <w:p w14:paraId="631E4A1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@click.stop="copyText(String(currentProcess?.host_ip || '本地'))"</w:t>
      </w:r>
    </w:p>
    <w:p w14:paraId="25A9BE9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&gt;</w:t>
      </w:r>
    </w:p>
    <w:p w14:paraId="26E1193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&lt;component :is="copiedText === String(currentProcess?.host_ip || '本地') ? Check : Copy" class="w-4 h-4" /&gt;</w:t>
      </w:r>
    </w:p>
    <w:p w14:paraId="23519C0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&lt;/Button&gt;</w:t>
      </w:r>
    </w:p>
    <w:p w14:paraId="728F030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&lt;/div&gt;</w:t>
      </w:r>
    </w:p>
    <w:p w14:paraId="1D5E260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&lt;/TableCell&gt;</w:t>
      </w:r>
    </w:p>
    <w:p w14:paraId="3BD4E4A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&lt;/TableRow&gt;</w:t>
      </w:r>
    </w:p>
    <w:p w14:paraId="1FC5D67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&lt;TableRow&gt;</w:t>
      </w:r>
    </w:p>
    <w:p w14:paraId="66C8F7E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class="font-medium"&gt;主类&lt;/TableCell&gt;</w:t>
      </w:r>
    </w:p>
    <w:p w14:paraId="612AB6D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class="text-muted-foreground"&gt;</w:t>
      </w:r>
    </w:p>
    <w:p w14:paraId="16D5301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&lt;div class="group relative pr-8" @dblclick="handleDblclickCopy($event, String(currentProcess?.main_class?.split(' ')[0] || '-'))"&gt;</w:t>
      </w:r>
    </w:p>
    <w:p w14:paraId="64C1619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&lt;TooltipProvider&gt;</w:t>
      </w:r>
    </w:p>
    <w:p w14:paraId="4731077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&lt;Tooltip&gt;</w:t>
      </w:r>
    </w:p>
    <w:p w14:paraId="348AD37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&lt;TooltipTrigger as-child&gt;</w:t>
      </w:r>
    </w:p>
    <w:p w14:paraId="1C046EE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class="max-w-full break-all overflow-hidden line-clamp-2"&gt;</w:t>
      </w:r>
    </w:p>
    <w:p w14:paraId="52BB4F0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{{ currentProcess?.main_class?.split(' ')[0] || '-' }}</w:t>
      </w:r>
    </w:p>
    <w:p w14:paraId="2F14C4F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&lt;/div&gt;</w:t>
      </w:r>
    </w:p>
    <w:p w14:paraId="559003A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&lt;/TooltipTrigger&gt;</w:t>
      </w:r>
    </w:p>
    <w:p w14:paraId="7934EBF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&lt;TooltipContent&gt;</w:t>
      </w:r>
    </w:p>
    <w:p w14:paraId="078ECDF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class="max-w-[60vw] break-all whitespace-pre-wrap"&gt;{{ String(currentProcess?.main_class?.split(' ')[0] || '-') }}&lt;/div&gt;</w:t>
      </w:r>
    </w:p>
    <w:p w14:paraId="0339EAF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&lt;/TooltipContent&gt;</w:t>
      </w:r>
    </w:p>
    <w:p w14:paraId="5CD4188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&lt;/Tooltip&gt;</w:t>
      </w:r>
    </w:p>
    <w:p w14:paraId="2B8E56A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&lt;/TooltipProvider&gt;</w:t>
      </w:r>
    </w:p>
    <w:p w14:paraId="6AD3176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&lt;Button</w:t>
      </w:r>
    </w:p>
    <w:p w14:paraId="50D46C5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variant="ghost"</w:t>
      </w:r>
    </w:p>
    <w:p w14:paraId="6BE4490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size="icon"</w:t>
      </w:r>
    </w:p>
    <w:p w14:paraId="5321E5D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class="absolute right-1 top-1/2 -translate-y-1/2 h-7 w-7 opacity-0 group-hover:opacity-100 transition-opacity"</w:t>
      </w:r>
    </w:p>
    <w:p w14:paraId="447D115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:aria-label="'复制'"</w:t>
      </w:r>
    </w:p>
    <w:p w14:paraId="7E4E328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@click.stop="copyText(String(currentProcess?.main_class?.split(' ')[0] || '-'))"</w:t>
      </w:r>
    </w:p>
    <w:p w14:paraId="57EC3D5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&gt;</w:t>
      </w:r>
    </w:p>
    <w:p w14:paraId="293DBA0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&lt;component :is="copiedText === String(currentProcess?.main_class?.split(' ')[0] || '-') ? Check : Copy" class="w-4 h-4" /&gt;</w:t>
      </w:r>
    </w:p>
    <w:p w14:paraId="5E69AF4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&lt;/Button&gt;</w:t>
      </w:r>
    </w:p>
    <w:p w14:paraId="287ADF3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&lt;/div&gt;</w:t>
      </w:r>
    </w:p>
    <w:p w14:paraId="148C11A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&lt;/TableCell&gt;</w:t>
      </w:r>
    </w:p>
    <w:p w14:paraId="2A3B9B1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&lt;/TableRow&gt;</w:t>
      </w:r>
    </w:p>
    <w:p w14:paraId="0CE1DF2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346C7A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&lt;TableRow&gt;</w:t>
      </w:r>
    </w:p>
    <w:p w14:paraId="7B75DBE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class="font-medium"&gt;参数&lt;/TableCell&gt;</w:t>
      </w:r>
    </w:p>
    <w:p w14:paraId="42C4C60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class="text-muted-foreground"&gt;</w:t>
      </w:r>
    </w:p>
    <w:p w14:paraId="300B322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&lt;div class="group relative pr-8" @dblclick="handleDblclickCopy($event, formatArguments((currentProcess?.main_class?.split(' ').slice(1)) ?? []) || '-')"&gt;</w:t>
      </w:r>
    </w:p>
    <w:p w14:paraId="1E360BD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&lt;TooltipProvider&gt;</w:t>
      </w:r>
    </w:p>
    <w:p w14:paraId="324C911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&lt;Tooltip&gt;</w:t>
      </w:r>
    </w:p>
    <w:p w14:paraId="40A30F2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&lt;TooltipTrigger as-child&gt;</w:t>
      </w:r>
    </w:p>
    <w:p w14:paraId="7FEE774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class="max-w-full break-all overflow-hidden line-clamp-2"&gt;</w:t>
      </w:r>
    </w:p>
    <w:p w14:paraId="27D3EB1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{{ formatArguments((currentProcess?.main_class?.split(' ').slice(1)) ?? []) || '-' }}</w:t>
      </w:r>
    </w:p>
    <w:p w14:paraId="3CAEA76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&lt;/div&gt;</w:t>
      </w:r>
    </w:p>
    <w:p w14:paraId="19294DE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&lt;/TooltipTrigger&gt;</w:t>
      </w:r>
    </w:p>
    <w:p w14:paraId="4CC7295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&lt;TooltipContent&gt;</w:t>
      </w:r>
    </w:p>
    <w:p w14:paraId="3598513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class="max-w-[60vw] break-all whitespace-pre-wrap"&gt;{{ formatArguments((currentProcess?.main_class?.split(' ').slice(1)) ?? []) || '-' }}&lt;/div&gt;</w:t>
      </w:r>
    </w:p>
    <w:p w14:paraId="6627DC3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&lt;/TooltipContent&gt;</w:t>
      </w:r>
    </w:p>
    <w:p w14:paraId="1208AE6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&lt;/Tooltip&gt;</w:t>
      </w:r>
    </w:p>
    <w:p w14:paraId="1B9E1F5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&lt;/TooltipProvider&gt;</w:t>
      </w:r>
    </w:p>
    <w:p w14:paraId="1265215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&lt;Button</w:t>
      </w:r>
    </w:p>
    <w:p w14:paraId="73487CE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variant="ghost"</w:t>
      </w:r>
    </w:p>
    <w:p w14:paraId="7E42F2D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size="icon"</w:t>
      </w:r>
    </w:p>
    <w:p w14:paraId="1044F95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class="absolute right-1 top-1/2 -translate-y-1/2 h-7 w-7 opacity-0 group-hover:opacity-100 transition-opacity"</w:t>
      </w:r>
    </w:p>
    <w:p w14:paraId="1D6520D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:aria-label="'复制'"</w:t>
      </w:r>
    </w:p>
    <w:p w14:paraId="015238B2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@click.stop="copyText(formatArguments((currentProcess?.main_class?.split(' ').slice(1)) ?? []) || '-')"</w:t>
      </w:r>
    </w:p>
    <w:p w14:paraId="1238F5C4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&gt;</w:t>
      </w:r>
    </w:p>
    <w:p w14:paraId="52633F5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&lt;component :is="copiedText === (formatArguments((currentProcess?.main_class?.split(' ').slice(1)) ?? []) || '-') ? Check : Copy" class="w-4 h-4" /&gt;</w:t>
      </w:r>
    </w:p>
    <w:p w14:paraId="5920827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&lt;/Button&gt;</w:t>
      </w:r>
    </w:p>
    <w:p w14:paraId="717D88E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&lt;/div&gt;</w:t>
      </w:r>
    </w:p>
    <w:p w14:paraId="1A9FC88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&lt;/TableCell&gt;</w:t>
      </w:r>
    </w:p>
    <w:p w14:paraId="4FB63FD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&lt;/TableRow&gt;</w:t>
      </w:r>
    </w:p>
    <w:p w14:paraId="3BF4B5D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&lt;TableRow&gt;</w:t>
      </w:r>
    </w:p>
    <w:p w14:paraId="559E142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class="font-medium"&gt;JVM&lt;/TableCell&gt;</w:t>
      </w:r>
    </w:p>
    <w:p w14:paraId="6DC94F7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&lt;TableCell class="text-muted-foreground"&gt;</w:t>
      </w:r>
    </w:p>
    <w:p w14:paraId="2959F0D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&lt;div class="group relative pr-8" @dblclick="handleDblclickCopy($event, String(currentProcess?.jvm_name || '-'))"&gt;</w:t>
      </w:r>
    </w:p>
    <w:p w14:paraId="48D88E8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&lt;TooltipProvider&gt;</w:t>
      </w:r>
    </w:p>
    <w:p w14:paraId="31DA0C9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&lt;Tooltip&gt;</w:t>
      </w:r>
    </w:p>
    <w:p w14:paraId="0D684DA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&lt;TooltipTrigger as-child&gt;</w:t>
      </w:r>
    </w:p>
    <w:p w14:paraId="2B54095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class="max-w-full break-all overflow-hidden line-clamp-2"&gt;</w:t>
      </w:r>
    </w:p>
    <w:p w14:paraId="6F9CA4F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 {{ currentProcess?.jvm_name || '-' }}</w:t>
      </w:r>
    </w:p>
    <w:p w14:paraId="6DCB33B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&lt;/div&gt;</w:t>
      </w:r>
    </w:p>
    <w:p w14:paraId="2B32CFE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&lt;/TooltipTrigger&gt;</w:t>
      </w:r>
    </w:p>
    <w:p w14:paraId="0EE4555B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&lt;TooltipContent&gt;</w:t>
      </w:r>
    </w:p>
    <w:p w14:paraId="5D4D1B7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&lt;div class="max-w-[60vw] break-all whitespace-pre-wrap"&gt;{{ String(currentProcess?.jvm_name || '-') }}&lt;/div&gt;</w:t>
      </w:r>
    </w:p>
    <w:p w14:paraId="310D638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&lt;/TooltipContent&gt;</w:t>
      </w:r>
    </w:p>
    <w:p w14:paraId="75CE201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&lt;/Tooltip&gt;</w:t>
      </w:r>
    </w:p>
    <w:p w14:paraId="3BCFEFA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&lt;/TooltipProvider&gt;</w:t>
      </w:r>
    </w:p>
    <w:p w14:paraId="5F69AD3E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&lt;Button</w:t>
      </w:r>
    </w:p>
    <w:p w14:paraId="1218A3CA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variant="ghost"</w:t>
      </w:r>
    </w:p>
    <w:p w14:paraId="5F3D6730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size="icon"</w:t>
      </w:r>
    </w:p>
    <w:p w14:paraId="2AC2497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class="absolute right-1 top-1/2 -translate-y-1/2 h-7 w-7 opacity-0 group-hover:opacity-100 transition-opacity"</w:t>
      </w:r>
    </w:p>
    <w:p w14:paraId="746D521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:aria-label="'复制'"</w:t>
      </w:r>
    </w:p>
    <w:p w14:paraId="529FAA9C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@click.stop="copyText(String(currentProcess?.jvm_name || '-'))"</w:t>
      </w:r>
    </w:p>
    <w:p w14:paraId="46EC4068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&gt;</w:t>
      </w:r>
    </w:p>
    <w:p w14:paraId="12C8321F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&lt;component :is="copiedText === String(currentProcess?.jvm_name || '-') ? Check : Copy" class="w-4 h-4" /&gt;</w:t>
      </w:r>
    </w:p>
    <w:p w14:paraId="54BBA2A7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&lt;/Button&gt;</w:t>
      </w:r>
    </w:p>
    <w:p w14:paraId="5EC47C96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&lt;/div&gt;</w:t>
      </w:r>
    </w:p>
    <w:p w14:paraId="303DA77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&lt;/TableCell&gt;</w:t>
      </w:r>
    </w:p>
    <w:p w14:paraId="0646B463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&lt;/TableRow&gt;</w:t>
      </w:r>
    </w:p>
    <w:p w14:paraId="2571A42D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&lt;/TableBody&gt;</w:t>
      </w:r>
    </w:p>
    <w:p w14:paraId="52E4AB79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&lt;/Table&gt;</w:t>
      </w:r>
    </w:p>
    <w:p w14:paraId="0FD7A655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004FA661">
      <w:pP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&lt;/CardContent&gt;</w:t>
      </w:r>
    </w:p>
    <w:p w14:paraId="1ED35C4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&lt;/Card&gt;</w:t>
      </w:r>
    </w:p>
    <w:p w14:paraId="53EDEC9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295902A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7588910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进程状态管理Store</w:t>
      </w:r>
    </w:p>
    <w:p w14:paraId="3D46AF1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1B6B43D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defineStore } from 'pinia'</w:t>
      </w:r>
    </w:p>
    <w:p w14:paraId="206C31D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ref, computed, onUnmounted } from 'vue'</w:t>
      </w:r>
    </w:p>
    <w:p w14:paraId="3579B52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type { JavaProcessInfo, JavaProcessListDetail, JavaProcessDetail } from '@/types'</w:t>
      </w:r>
    </w:p>
    <w:p w14:paraId="2B223F7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processApi } from '@/api'</w:t>
      </w:r>
    </w:p>
    <w:p w14:paraId="14E265A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ReconnectingWebSocketClient } from '@/lib/ws'</w:t>
      </w:r>
    </w:p>
    <w:p w14:paraId="265091A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2A95AB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interface Process extends JavaProcessListDetail {</w:t>
      </w:r>
    </w:p>
    <w:p w14:paraId="12156F5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status: 'running' | 'stopped'</w:t>
      </w:r>
    </w:p>
    <w:p w14:paraId="0D30468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ACA1F9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9F4416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interface ProcessDetail extends JavaProcessDetail {</w:t>
      </w:r>
    </w:p>
    <w:p w14:paraId="5527961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status: 'running' | 'stopped'</w:t>
      </w:r>
    </w:p>
    <w:p w14:paraId="494E866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7F6EAFE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E5AFB3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const useProcessStore = defineStore('process', () =&gt; {</w:t>
      </w:r>
    </w:p>
    <w:p w14:paraId="0ECC384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状态</w:t>
      </w:r>
    </w:p>
    <w:p w14:paraId="2C0BDF8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processes = ref&lt;Process[]&gt;([])</w:t>
      </w:r>
    </w:p>
    <w:p w14:paraId="4385DE0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currentProcess = ref&lt;ProcessDetail&gt;()</w:t>
      </w:r>
    </w:p>
    <w:p w14:paraId="038668E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isLoading = ref(false)</w:t>
      </w:r>
    </w:p>
    <w:p w14:paraId="0D30E08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error = ref&lt;string | null&gt;(null)</w:t>
      </w:r>
    </w:p>
    <w:p w14:paraId="1775EE2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isLive = ref(false)</w:t>
      </w:r>
    </w:p>
    <w:p w14:paraId="311F3A0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let wsClient: ReconnectingWebSocketClient | null = null</w:t>
      </w:r>
    </w:p>
    <w:p w14:paraId="1FC67D3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A2795B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计算属性</w:t>
      </w:r>
    </w:p>
    <w:p w14:paraId="209E06B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runningProcesses = computed(() =&gt;</w:t>
      </w:r>
    </w:p>
    <w:p w14:paraId="1D0291D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processes.value.filter(p =&gt; p.status === 'running')</w:t>
      </w:r>
    </w:p>
    <w:p w14:paraId="5937F8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)</w:t>
      </w:r>
    </w:p>
    <w:p w14:paraId="1B03887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E5221B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stoppedProcesses = computed(() =&gt;</w:t>
      </w:r>
    </w:p>
    <w:p w14:paraId="1B8383B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processes.value.filter(p =&gt; p.status === 'stopped')</w:t>
      </w:r>
    </w:p>
    <w:p w14:paraId="669D142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)</w:t>
      </w:r>
    </w:p>
    <w:p w14:paraId="2140825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8D116B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const totalProcesses = computed(() =&gt; processes.value.length)</w:t>
      </w:r>
    </w:p>
    <w:p w14:paraId="1361BF1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C004E8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动作</w:t>
      </w:r>
    </w:p>
    <w:p w14:paraId="215CA3E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function getFilteredProcesses() {</w:t>
      </w:r>
    </w:p>
    <w:p w14:paraId="77083CB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</w:p>
    <w:p w14:paraId="1ED4090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true</w:t>
      </w:r>
    </w:p>
    <w:p w14:paraId="551195E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error.value = null</w:t>
      </w:r>
    </w:p>
    <w:p w14:paraId="785E29F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response = await processApi.getProcesses()</w:t>
      </w:r>
    </w:p>
    <w:p w14:paraId="5001B51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(response.areSuccess) {</w:t>
      </w:r>
    </w:p>
    <w:p w14:paraId="24A4606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processes.value = response.data?.map(process =&gt; ({</w:t>
      </w:r>
    </w:p>
    <w:p w14:paraId="7944B73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...process,</w:t>
      </w:r>
    </w:p>
    <w:p w14:paraId="250B681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status: 'stopped'</w:t>
      </w:r>
    </w:p>
    <w:p w14:paraId="5851D26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})) || []</w:t>
      </w:r>
    </w:p>
    <w:p w14:paraId="657FA6D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(!currentProcess.value) {</w:t>
      </w:r>
    </w:p>
    <w:p w14:paraId="5BABEB7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getLocalOverview(processes.value[0].pid)</w:t>
      </w:r>
    </w:p>
    <w:p w14:paraId="160345D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 else {</w:t>
      </w:r>
    </w:p>
    <w:p w14:paraId="1EE6101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getLocalOverview(currentProcess.value?.pid || '')</w:t>
      </w:r>
    </w:p>
    <w:p w14:paraId="43383E4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5E4ABBB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else {</w:t>
      </w:r>
    </w:p>
    <w:p w14:paraId="5D59F08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error.value = response.message || '获取进程列表失败'</w:t>
      </w:r>
    </w:p>
    <w:p w14:paraId="50346D7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</w:p>
    <w:p w14:paraId="1DBA6D1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</w:p>
    <w:p w14:paraId="1CACA89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error.value = err instanceof Error ? err.message : '获取进程列表失败'</w:t>
      </w:r>
    </w:p>
    <w:p w14:paraId="38D2577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finally {</w:t>
      </w:r>
    </w:p>
    <w:p w14:paraId="3D2F12E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false</w:t>
      </w:r>
    </w:p>
    <w:p w14:paraId="7BCC704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7AAD55B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373B891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074385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function getLocalOverview(id: string) {</w:t>
      </w:r>
    </w:p>
    <w:p w14:paraId="3907BC0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</w:p>
    <w:p w14:paraId="7AEF181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true</w:t>
      </w:r>
    </w:p>
    <w:p w14:paraId="2A21E9D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error.value = null</w:t>
      </w:r>
    </w:p>
    <w:p w14:paraId="559C181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response = await processApi.getProcessLocalOverview(id)</w:t>
      </w:r>
    </w:p>
    <w:p w14:paraId="15B5C63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(response.areSuccess) {</w:t>
      </w:r>
    </w:p>
    <w:p w14:paraId="0A59ED0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currentProcess.value = {</w:t>
      </w:r>
    </w:p>
    <w:p w14:paraId="4F61102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...response.data,</w:t>
      </w:r>
    </w:p>
    <w:p w14:paraId="71FF77C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status: 'running'</w:t>
      </w:r>
    </w:p>
    <w:p w14:paraId="30FA563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5CA70D1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else {</w:t>
      </w:r>
    </w:p>
    <w:p w14:paraId="3E15CE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error.value = response.message || '获取进程详情失败'</w:t>
      </w:r>
    </w:p>
    <w:p w14:paraId="4DC3465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</w:p>
    <w:p w14:paraId="63EC492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</w:p>
    <w:p w14:paraId="0F4ECC9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error.value = err instanceof Error ? err.message : '获取进程详情失败'</w:t>
      </w:r>
    </w:p>
    <w:p w14:paraId="2F7A70F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finally {</w:t>
      </w:r>
    </w:p>
    <w:p w14:paraId="73BC590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false</w:t>
      </w:r>
    </w:p>
    <w:p w14:paraId="0D0A727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04D223F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1233A23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8433C5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function startProcess(params: { pid: string }) {</w:t>
      </w:r>
    </w:p>
    <w:p w14:paraId="0ED4B97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</w:p>
    <w:p w14:paraId="4672139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true</w:t>
      </w:r>
    </w:p>
    <w:p w14:paraId="1367CC3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error.value = null</w:t>
      </w:r>
    </w:p>
    <w:p w14:paraId="646DCD4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response = await processApi.startProcess(params)</w:t>
      </w:r>
    </w:p>
    <w:p w14:paraId="06E6F75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(response.success) {</w:t>
      </w:r>
    </w:p>
    <w:p w14:paraId="3C34D3A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// 添加到进程列表</w:t>
      </w:r>
    </w:p>
    <w:p w14:paraId="0BA8E2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// processes.value.push(response.data)</w:t>
      </w:r>
    </w:p>
    <w:p w14:paraId="1E3AE91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response.data</w:t>
      </w:r>
    </w:p>
    <w:p w14:paraId="6EFF9B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else {</w:t>
      </w:r>
    </w:p>
    <w:p w14:paraId="2F9FE8B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error.value = response.message || '启动进程失败'</w:t>
      </w:r>
    </w:p>
    <w:p w14:paraId="1553682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return null</w:t>
      </w:r>
    </w:p>
    <w:p w14:paraId="0F567F5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</w:p>
    <w:p w14:paraId="5D2C073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</w:p>
    <w:p w14:paraId="4A77AEF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error.value = err instanceof Error ? err.message : '启动进程失败'</w:t>
      </w:r>
    </w:p>
    <w:p w14:paraId="5C007AD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return null</w:t>
      </w:r>
    </w:p>
    <w:p w14:paraId="2B03955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finally {</w:t>
      </w:r>
    </w:p>
    <w:p w14:paraId="7012B00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false</w:t>
      </w:r>
    </w:p>
    <w:p w14:paraId="057896D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5EAF43F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317E826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4ACE70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function stopProcess(id: string) {</w:t>
      </w:r>
    </w:p>
    <w:p w14:paraId="0E14036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try {</w:t>
      </w:r>
    </w:p>
    <w:p w14:paraId="7188AF8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true</w:t>
      </w:r>
    </w:p>
    <w:p w14:paraId="79E6826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error.value = null</w:t>
      </w:r>
    </w:p>
    <w:p w14:paraId="5B1AF71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const response = await processApi.stopProcess(id)</w:t>
      </w:r>
    </w:p>
    <w:p w14:paraId="0B217B3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if (response.success) {</w:t>
      </w:r>
    </w:p>
    <w:p w14:paraId="2E5D960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// 更新进程状态</w:t>
      </w:r>
    </w:p>
    <w:p w14:paraId="2C89B8C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const process = processes.value.find(p =&gt; p.pid === id)</w:t>
      </w:r>
    </w:p>
    <w:p w14:paraId="697F4C8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(process) {</w:t>
      </w:r>
    </w:p>
    <w:p w14:paraId="07AD0C0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process.status = 'stopped'</w:t>
      </w:r>
    </w:p>
    <w:p w14:paraId="5502995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3FE1A2A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if (currentProcess.value?.pid === id) {</w:t>
      </w:r>
    </w:p>
    <w:p w14:paraId="205A92E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currentProcess.value.status = 'stopped'</w:t>
      </w:r>
    </w:p>
    <w:p w14:paraId="68889F2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</w:t>
      </w:r>
    </w:p>
    <w:p w14:paraId="7304E20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 else {</w:t>
      </w:r>
    </w:p>
    <w:p w14:paraId="55543CB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error.value = response.message || '停止进程失败'</w:t>
      </w:r>
    </w:p>
    <w:p w14:paraId="5049EC5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</w:t>
      </w:r>
    </w:p>
    <w:p w14:paraId="263FC0E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catch (err) {</w:t>
      </w:r>
    </w:p>
    <w:p w14:paraId="792312F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error.value = err instanceof Error ? err.message : '停止进程失败'</w:t>
      </w:r>
    </w:p>
    <w:p w14:paraId="4404666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 finally {</w:t>
      </w:r>
    </w:p>
    <w:p w14:paraId="64C0E32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isLoading.value = false</w:t>
      </w:r>
    </w:p>
    <w:p w14:paraId="3C92388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</w:t>
      </w:r>
    </w:p>
    <w:p w14:paraId="663498F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6F57A94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0CEEDF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async function restartProcess(id: string) {</w:t>
      </w:r>
    </w:p>
    <w:p w14:paraId="3F19E58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startProcess({ pid: id })</w:t>
      </w:r>
    </w:p>
    <w:p w14:paraId="274A036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6701514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646821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function clearError() {</w:t>
      </w:r>
    </w:p>
    <w:p w14:paraId="677297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error.value = null</w:t>
      </w:r>
    </w:p>
    <w:p w14:paraId="4F130C4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5D4A35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4BC49E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function setCurrentProcess(process: ProcessDetail) {</w:t>
      </w:r>
    </w:p>
    <w:p w14:paraId="1D54FDF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currentProcess.value = process</w:t>
      </w:r>
    </w:p>
    <w:p w14:paraId="2178C9F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20DBFF9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01C38A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function stopLiveUpdates() {</w:t>
      </w:r>
    </w:p>
    <w:p w14:paraId="2758D7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wsClient?.close()</w:t>
      </w:r>
    </w:p>
    <w:p w14:paraId="1F04F3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wsClient = null</w:t>
      </w:r>
    </w:p>
    <w:p w14:paraId="32EABC0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isLive.value = false</w:t>
      </w:r>
    </w:p>
    <w:p w14:paraId="495FC11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6E4155E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94DD58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function getWebSocketUrl(path: string): string {</w:t>
      </w:r>
    </w:p>
    <w:p w14:paraId="2BAA324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protocol = location.protocol === 'https:' ? 'wss:' : 'ws:'</w:t>
      </w:r>
    </w:p>
    <w:p w14:paraId="08DCBFD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const host = location.host</w:t>
      </w:r>
    </w:p>
    <w:p w14:paraId="3067076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return `${protocol}//${host}${path}`</w:t>
      </w:r>
    </w:p>
    <w:p w14:paraId="5A5BDFC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2B26B78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00D422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onUnmounted(() =&gt; {</w:t>
      </w:r>
    </w:p>
    <w:p w14:paraId="6CF7217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stopLiveUpdates()</w:t>
      </w:r>
    </w:p>
    <w:p w14:paraId="5A77909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})</w:t>
      </w:r>
    </w:p>
    <w:p w14:paraId="4D3F1AE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99A8C3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return {</w:t>
      </w:r>
    </w:p>
    <w:p w14:paraId="4940DD0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状态</w:t>
      </w:r>
    </w:p>
    <w:p w14:paraId="39CEEC3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processes,</w:t>
      </w:r>
    </w:p>
    <w:p w14:paraId="4A13DB3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currentProcess,</w:t>
      </w:r>
    </w:p>
    <w:p w14:paraId="6FCA59F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isLoading,</w:t>
      </w:r>
    </w:p>
    <w:p w14:paraId="781A286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error,</w:t>
      </w:r>
    </w:p>
    <w:p w14:paraId="5C2E438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isLive,</w:t>
      </w:r>
    </w:p>
    <w:p w14:paraId="2004F82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CB45B6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计算属性</w:t>
      </w:r>
    </w:p>
    <w:p w14:paraId="01572E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runningProcesses,</w:t>
      </w:r>
    </w:p>
    <w:p w14:paraId="72CD07E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stoppedProcesses,</w:t>
      </w:r>
    </w:p>
    <w:p w14:paraId="506CFAC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totalProcesses,</w:t>
      </w:r>
    </w:p>
    <w:p w14:paraId="7F64EBD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658122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动作</w:t>
      </w:r>
    </w:p>
    <w:p w14:paraId="0DD04D8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getFilteredProcesses,</w:t>
      </w:r>
    </w:p>
    <w:p w14:paraId="29B5ADA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getLocalOverview,</w:t>
      </w:r>
    </w:p>
    <w:p w14:paraId="504E425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startProcess,</w:t>
      </w:r>
    </w:p>
    <w:p w14:paraId="00B56C3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stopProcess,</w:t>
      </w:r>
    </w:p>
    <w:p w14:paraId="09CC925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restartProcess,</w:t>
      </w:r>
    </w:p>
    <w:p w14:paraId="3915B94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clearError,</w:t>
      </w:r>
    </w:p>
    <w:p w14:paraId="69C342A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setCurrentProcess,</w:t>
      </w:r>
    </w:p>
    <w:p w14:paraId="56CF5C2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stopLiveUpdates,</w:t>
      </w:r>
    </w:p>
    <w:p w14:paraId="608CCDA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0954C67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})</w:t>
      </w:r>
    </w:p>
    <w:p w14:paraId="2FC166A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CC3F6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42D1FB9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2E25659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TypeScript类型定义文件</w:t>
      </w:r>
    </w:p>
    <w:p w14:paraId="564E916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084BE40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进程概览信息</w:t>
      </w:r>
    </w:p>
    <w:p w14:paraId="367A3DC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ProcessOverview {</w:t>
      </w:r>
    </w:p>
    <w:p w14:paraId="540D29F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pid: number                    // 进程ID</w:t>
      </w:r>
    </w:p>
    <w:p w14:paraId="2A4E2B7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name: string                   // 进程名称</w:t>
      </w:r>
    </w:p>
    <w:p w14:paraId="49CC2B0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memoryUsage: MemoryUsage      // 内存使用情况</w:t>
      </w:r>
    </w:p>
    <w:p w14:paraId="40DCDAB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status: 'running' | 'stopped' | 'error' // 进程状态</w:t>
      </w:r>
    </w:p>
    <w:p w14:paraId="4EE1BE4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uptime: number                // 运行时间</w:t>
      </w:r>
    </w:p>
    <w:p w14:paraId="32AABF1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threadCount: number           // 线程数</w:t>
      </w:r>
    </w:p>
    <w:p w14:paraId="49D3D20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39122C1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AA5B47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heap_memory_interface {</w:t>
      </w:r>
    </w:p>
    <w:p w14:paraId="0CCEC00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init: number // 初始大小</w:t>
      </w:r>
    </w:p>
    <w:p w14:paraId="071BE53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used: number // 已用</w:t>
      </w:r>
    </w:p>
    <w:p w14:paraId="51A212B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committed: number // 承诺大小</w:t>
      </w:r>
    </w:p>
    <w:p w14:paraId="060C702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max: number // 最大可用</w:t>
      </w:r>
    </w:p>
    <w:p w14:paraId="7AD128F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5C697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5414FF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non_heap_memory_interface {</w:t>
      </w:r>
    </w:p>
    <w:p w14:paraId="59A6B50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init: number // 初始大小</w:t>
      </w:r>
    </w:p>
    <w:p w14:paraId="5CE6854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used: number // 已用</w:t>
      </w:r>
    </w:p>
    <w:p w14:paraId="0065234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committed: number // 承诺大小</w:t>
      </w:r>
    </w:p>
    <w:p w14:paraId="19E3A32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max: number // 最大可用</w:t>
      </w:r>
    </w:p>
    <w:p w14:paraId="143A410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39D822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ED02F3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Java进程信息</w:t>
      </w:r>
    </w:p>
    <w:p w14:paraId="6778BAF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JavaProcessInfo {</w:t>
      </w:r>
    </w:p>
    <w:p w14:paraId="46D1B23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daemon_thread_count: number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当前守护线程数量</w:t>
      </w:r>
    </w:p>
    <w:p w14:paraId="7F5AE71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heap_memory:  heap_memory_interface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堆内存使用情况</w:t>
      </w:r>
    </w:p>
    <w:p w14:paraId="2E417F5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non_heap_memory: non_heap_memory_interface // 非堆内存使用情况</w:t>
      </w:r>
    </w:p>
    <w:p w14:paraId="6D9B00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uptime_ms: number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JVM 启动时间，单位毫秒（JVM 运行时长）</w:t>
      </w:r>
    </w:p>
    <w:p w14:paraId="76C77FB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loaded_class_count: number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当前已加载类的数量</w:t>
      </w:r>
    </w:p>
    <w:p w14:paraId="3E45C3E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process_cpu_load: number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当前 JVM 进程 CPU 使用率</w:t>
      </w:r>
    </w:p>
    <w:p w14:paraId="65D9873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system_cpu_load: number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系统整体 CPU 使用率</w:t>
      </w:r>
    </w:p>
    <w:p w14:paraId="4260A0B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thread_count: number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当前活动线程总数</w:t>
      </w:r>
    </w:p>
    <w:p w14:paraId="0FC2BB4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4DE35DB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38CB60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Java进程List信息</w:t>
      </w:r>
    </w:p>
    <w:p w14:paraId="2F48EE4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JavaProcessListDetail {</w:t>
      </w:r>
    </w:p>
    <w:p w14:paraId="1C2779C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pid: string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进程pid</w:t>
      </w:r>
    </w:p>
    <w:p w14:paraId="4F4F013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displayName: string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展示名称</w:t>
      </w:r>
    </w:p>
    <w:p w14:paraId="6CC8B16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javaHome: string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java home</w:t>
      </w:r>
    </w:p>
    <w:p w14:paraId="325DA8C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mainArgs: string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主要参数</w:t>
      </w:r>
    </w:p>
    <w:p w14:paraId="68D9182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mainClass: string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主类</w:t>
      </w:r>
    </w:p>
    <w:p w14:paraId="39BAF8D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jvmArgs: string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jvm参数</w:t>
      </w:r>
    </w:p>
    <w:p w14:paraId="3AFE77A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ip: string | null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ip地址</w:t>
      </w:r>
    </w:p>
    <w:p w14:paraId="0AFAD92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command: string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命令</w:t>
      </w:r>
    </w:p>
    <w:p w14:paraId="7911045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startTime: string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</w:t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开始时间</w:t>
      </w:r>
    </w:p>
    <w:p w14:paraId="6D90876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20D51E6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BF6DBF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SystemPropertiesInterface {</w:t>
      </w:r>
    </w:p>
    <w:p w14:paraId="26736DD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"sun.desktop": string,</w:t>
      </w:r>
    </w:p>
    <w:p w14:paraId="3A84433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"awt.toolkit": string,</w:t>
      </w:r>
    </w:p>
    <w:p w14:paraId="5613F42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"java.specification.version": string,</w:t>
      </w:r>
    </w:p>
    <w:p w14:paraId="4E38D70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"sun.cpu.isalist": string,</w:t>
      </w:r>
    </w:p>
    <w:p w14:paraId="47F112A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"sun.jnu.encoding": string,</w:t>
      </w:r>
    </w:p>
    <w:p w14:paraId="19854E4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"java.class.path": string,</w:t>
      </w:r>
    </w:p>
    <w:p w14:paraId="0C99672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"java.vm.vendor": string,</w:t>
      </w:r>
    </w:p>
    <w:p w14:paraId="476CEFC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"sun.arch.data.model": string,</w:t>
      </w:r>
    </w:p>
    <w:p w14:paraId="689EFA8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"user.variant": string,</w:t>
      </w:r>
    </w:p>
    <w:p w14:paraId="5ABB72E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"java.vendor.url": string,</w:t>
      </w:r>
    </w:p>
    <w:p w14:paraId="0CC7F7F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"user.timezone": string,</w:t>
      </w:r>
    </w:p>
    <w:p w14:paraId="34FD991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"os.name": string,</w:t>
      </w:r>
    </w:p>
    <w:p w14:paraId="43C4393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"java.vm.specification.version": string,</w:t>
      </w:r>
    </w:p>
    <w:p w14:paraId="6C8849B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"sun.java.launcher": string,</w:t>
      </w:r>
    </w:p>
    <w:p w14:paraId="4BE3284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"user.country": string,</w:t>
      </w:r>
    </w:p>
    <w:p w14:paraId="7FE95CC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4096A1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"sun.boot.library.path": string,</w:t>
      </w:r>
    </w:p>
    <w:p w14:paraId="1B2A4B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"sun.java.command": string,</w:t>
      </w:r>
    </w:p>
    <w:p w14:paraId="0BAD84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"jdk.debug": string,</w:t>
      </w:r>
    </w:p>
    <w:p w14:paraId="1AA48B1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"sun.cpu.endian": string,</w:t>
      </w:r>
    </w:p>
    <w:p w14:paraId="059D0EA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"user.home": string,</w:t>
      </w:r>
    </w:p>
    <w:p w14:paraId="759F6F1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"user.language": string,</w:t>
      </w:r>
    </w:p>
    <w:p w14:paraId="52BED2A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"sun.stderr.encoding": string,</w:t>
      </w:r>
    </w:p>
    <w:p w14:paraId="1B7E7E1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"java.specification.vendor": string,</w:t>
      </w:r>
    </w:p>
    <w:p w14:paraId="2BBC003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"java.version.date": string,</w:t>
      </w:r>
    </w:p>
    <w:p w14:paraId="54B9B76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"java.home": string,</w:t>
      </w:r>
    </w:p>
    <w:p w14:paraId="5D1C3EF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"file.separator": string,</w:t>
      </w:r>
    </w:p>
    <w:p w14:paraId="1AF37A0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"java.vm.compressedOopsMode": string,</w:t>
      </w:r>
    </w:p>
    <w:p w14:paraId="7CBD7E3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"line.separator": string,</w:t>
      </w:r>
    </w:p>
    <w:p w14:paraId="77605CC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"sun.stdout.encoding": string,</w:t>
      </w:r>
    </w:p>
    <w:p w14:paraId="08CC94E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"java.specification.name": string,</w:t>
      </w:r>
    </w:p>
    <w:p w14:paraId="6CE5549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"java.vm.specification.vendor": string,</w:t>
      </w:r>
    </w:p>
    <w:p w14:paraId="34A8C1A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"java.awt.graphicsenv": string,</w:t>
      </w:r>
    </w:p>
    <w:p w14:paraId="74B9D59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"user.script": string,</w:t>
      </w:r>
    </w:p>
    <w:p w14:paraId="785647A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"sun.management.compiler": string,</w:t>
      </w:r>
    </w:p>
    <w:p w14:paraId="5C692AC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"java.runtime.version": string,</w:t>
      </w:r>
    </w:p>
    <w:p w14:paraId="32F079A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"user.name": string,</w:t>
      </w:r>
    </w:p>
    <w:p w14:paraId="6D5D441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"path.separator": string,</w:t>
      </w:r>
    </w:p>
    <w:p w14:paraId="1DAACB6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"os.version": string,</w:t>
      </w:r>
    </w:p>
    <w:p w14:paraId="012BDED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"java.runtime.name": string,</w:t>
      </w:r>
    </w:p>
    <w:p w14:paraId="2A20300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"file.encoding": string,</w:t>
      </w:r>
    </w:p>
    <w:p w14:paraId="0558F81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"java.vm.name": string,</w:t>
      </w:r>
    </w:p>
    <w:p w14:paraId="0359E6F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"java.vendor.version": string,</w:t>
      </w:r>
    </w:p>
    <w:p w14:paraId="7D581DE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"java.vendor.url.bug": string,</w:t>
      </w:r>
    </w:p>
    <w:p w14:paraId="2971F56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"java.io.tmpdir": string,</w:t>
      </w:r>
    </w:p>
    <w:p w14:paraId="4159B8C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"java.version": string,</w:t>
      </w:r>
    </w:p>
    <w:p w14:paraId="54CC267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"user.dir": string,</w:t>
      </w:r>
    </w:p>
    <w:p w14:paraId="58C9600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"os.arch": string,</w:t>
      </w:r>
    </w:p>
    <w:p w14:paraId="4B3C16C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"java.vm.specification.name": string,</w:t>
      </w:r>
    </w:p>
    <w:p w14:paraId="4245370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"java.awt.printerjob": string,</w:t>
      </w:r>
    </w:p>
    <w:p w14:paraId="35B5A75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"sun.os.patch.level": string,</w:t>
      </w:r>
    </w:p>
    <w:p w14:paraId="5A4843A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"java.library.path": string,</w:t>
      </w:r>
    </w:p>
    <w:p w14:paraId="49C8A99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"java.vendor": string,</w:t>
      </w:r>
    </w:p>
    <w:p w14:paraId="439B2DB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"java.vm.info": string,</w:t>
      </w:r>
    </w:p>
    <w:p w14:paraId="16C3F7F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"java.vm.version": string,</w:t>
      </w:r>
    </w:p>
    <w:p w14:paraId="219C626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"java.specification.maintenance.version": string,</w:t>
      </w:r>
    </w:p>
    <w:p w14:paraId="03B75BE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"java.rmi.server.randomIDs": string,</w:t>
      </w:r>
    </w:p>
    <w:p w14:paraId="722F345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"sun.io.unicode.encoding": string,</w:t>
      </w:r>
    </w:p>
    <w:p w14:paraId="0FD9D75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"java.class.version": string</w:t>
      </w:r>
    </w:p>
    <w:p w14:paraId="1162FE1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4CC563E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D26F4F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JavaProcessDetail {</w:t>
      </w:r>
    </w:p>
    <w:p w14:paraId="6C8CF1F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host_ip: string // ip地址</w:t>
      </w:r>
    </w:p>
    <w:p w14:paraId="21D2B5D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system_properties?: SystemPropertiesInterface // 系统属性</w:t>
      </w:r>
    </w:p>
    <w:p w14:paraId="7CF57EB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jvm_name: string // jvm名</w:t>
      </w:r>
    </w:p>
    <w:p w14:paraId="36D266D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java_home: string // java路径</w:t>
      </w:r>
    </w:p>
    <w:p w14:paraId="7BD0439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os_version: string // 系统版本</w:t>
      </w:r>
    </w:p>
    <w:p w14:paraId="70CC4F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java_version: string // java版本</w:t>
      </w:r>
    </w:p>
    <w:p w14:paraId="131861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os_arch: string // 系统架构</w:t>
      </w:r>
    </w:p>
    <w:p w14:paraId="6D76523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os_name: string // 系统名</w:t>
      </w:r>
    </w:p>
    <w:p w14:paraId="6CF3404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pid: string // 进程id</w:t>
      </w:r>
    </w:p>
    <w:p w14:paraId="0C77B8F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main_class: string // 主类</w:t>
      </w:r>
    </w:p>
    <w:p w14:paraId="46B9132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jvm_version: string // jvm版本</w:t>
      </w:r>
    </w:p>
    <w:p w14:paraId="6E20D28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jvm_args: string[] | string | null  // jvm参数</w:t>
      </w:r>
    </w:p>
    <w:p w14:paraId="4C61CA6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00C0408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91598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内存使用情况</w:t>
      </w:r>
    </w:p>
    <w:p w14:paraId="015615F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MemoryUsage {</w:t>
      </w:r>
    </w:p>
    <w:p w14:paraId="142D340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used: number        // 已使用内存(MB)</w:t>
      </w:r>
    </w:p>
    <w:p w14:paraId="7FA56BA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max: number         // 最大内存(MB)</w:t>
      </w:r>
    </w:p>
    <w:p w14:paraId="6013D8D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committed: number   // 已提交内存(MB)</w:t>
      </w:r>
    </w:p>
    <w:p w14:paraId="2C25170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heapUsage: number  // 堆内存使用(MB)</w:t>
      </w:r>
    </w:p>
    <w:p w14:paraId="6449158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nonHeapUsage: number // 非堆内存使用(MB)</w:t>
      </w:r>
    </w:p>
    <w:p w14:paraId="52BF207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percentage: number  // 使用率(%)</w:t>
      </w:r>
    </w:p>
    <w:p w14:paraId="1E4402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239AFD6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27B106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线程信息</w:t>
      </w:r>
    </w:p>
    <w:p w14:paraId="4B80614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ThreadInfo {</w:t>
      </w:r>
    </w:p>
    <w:p w14:paraId="4D9834B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id: number</w:t>
      </w:r>
    </w:p>
    <w:p w14:paraId="1571D71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name: string</w:t>
      </w:r>
    </w:p>
    <w:p w14:paraId="34E9EB0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state: string</w:t>
      </w:r>
    </w:p>
    <w:p w14:paraId="5606EA1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cpuTime: number</w:t>
      </w:r>
    </w:p>
    <w:p w14:paraId="6004097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userTime: number</w:t>
      </w:r>
    </w:p>
    <w:p w14:paraId="0934345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blockedTime: number</w:t>
      </w:r>
    </w:p>
    <w:p w14:paraId="675FFE0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blockedCount: number</w:t>
      </w:r>
    </w:p>
    <w:p w14:paraId="7F4ECB0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waitedTime: number</w:t>
      </w:r>
    </w:p>
    <w:p w14:paraId="321EB7A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waitedCount: number</w:t>
      </w:r>
    </w:p>
    <w:p w14:paraId="0F08823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stackTrace: string[]</w:t>
      </w:r>
    </w:p>
    <w:p w14:paraId="11C94C4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FAB312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29603A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数据库调用信息</w:t>
      </w:r>
    </w:p>
    <w:p w14:paraId="51EE988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DatabaseCall {</w:t>
      </w:r>
    </w:p>
    <w:p w14:paraId="6CB8FCD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id: string</w:t>
      </w:r>
    </w:p>
    <w:p w14:paraId="08B2936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sql: string</w:t>
      </w:r>
    </w:p>
    <w:p w14:paraId="1B2E26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executionTime: number</w:t>
      </w:r>
    </w:p>
    <w:p w14:paraId="0742B7E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timestamp: string</w:t>
      </w:r>
    </w:p>
    <w:p w14:paraId="7B96E1A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connectionId: string</w:t>
      </w:r>
    </w:p>
    <w:p w14:paraId="41BB17B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status: 'success' | 'error' | 'timeout'</w:t>
      </w:r>
    </w:p>
    <w:p w14:paraId="7619C42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errorMessage?: string</w:t>
      </w:r>
    </w:p>
    <w:p w14:paraId="1A6D37D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parameters?: Record&lt;string, any&gt;</w:t>
      </w:r>
    </w:p>
    <w:p w14:paraId="616D723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2E6C4DF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6F70C4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RMI调用信息</w:t>
      </w:r>
    </w:p>
    <w:p w14:paraId="2E8779D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RMICall {</w:t>
      </w:r>
    </w:p>
    <w:p w14:paraId="670D610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id: string</w:t>
      </w:r>
    </w:p>
    <w:p w14:paraId="7897327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methodName: string</w:t>
      </w:r>
    </w:p>
    <w:p w14:paraId="1702785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className: string</w:t>
      </w:r>
    </w:p>
    <w:p w14:paraId="156AF7F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executionTime: number</w:t>
      </w:r>
    </w:p>
    <w:p w14:paraId="670AB47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timestamp: string</w:t>
      </w:r>
    </w:p>
    <w:p w14:paraId="5527A1D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remoteHost: string</w:t>
      </w:r>
    </w:p>
    <w:p w14:paraId="24ED47F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status: 'success' | 'error' | 'timeout'</w:t>
      </w:r>
    </w:p>
    <w:p w14:paraId="14DBBF8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errorMessage?: string</w:t>
      </w:r>
    </w:p>
    <w:p w14:paraId="55B10B1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parameters?: Record&lt;string, any&gt;</w:t>
      </w:r>
    </w:p>
    <w:p w14:paraId="2EC02B3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58AD1F2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BEFD06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内存泄漏检测结果</w:t>
      </w:r>
    </w:p>
    <w:p w14:paraId="4417722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MemoryLeakResult {</w:t>
      </w:r>
    </w:p>
    <w:p w14:paraId="6D93109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id: string</w:t>
      </w:r>
    </w:p>
    <w:p w14:paraId="58F251C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className: string</w:t>
      </w:r>
    </w:p>
    <w:p w14:paraId="63D4665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instanceCount: number</w:t>
      </w:r>
    </w:p>
    <w:p w14:paraId="12959C0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memorySize: number</w:t>
      </w:r>
    </w:p>
    <w:p w14:paraId="4B566B4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growthRate: number</w:t>
      </w:r>
    </w:p>
    <w:p w14:paraId="42C42F9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timestamp: string</w:t>
      </w:r>
    </w:p>
    <w:p w14:paraId="2E111F6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severity: 'low' | 'medium' | 'high' | 'critical'</w:t>
      </w:r>
    </w:p>
    <w:p w14:paraId="012EBD4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description: string</w:t>
      </w:r>
    </w:p>
    <w:p w14:paraId="764ED04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D3C78F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10C79F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系统概览数据</w:t>
      </w:r>
    </w:p>
    <w:p w14:paraId="2C8B75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SystemOverview {</w:t>
      </w:r>
    </w:p>
    <w:p w14:paraId="74B7C1C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totalProcesses: number</w:t>
      </w:r>
    </w:p>
    <w:p w14:paraId="25144DB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runningProcesses: number</w:t>
      </w:r>
    </w:p>
    <w:p w14:paraId="2D17997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totalMemoryUsage: number</w:t>
      </w:r>
    </w:p>
    <w:p w14:paraId="7001A87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totalCpuUsage: number</w:t>
      </w:r>
    </w:p>
    <w:p w14:paraId="00638EA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activeConnections: number</w:t>
      </w:r>
    </w:p>
    <w:p w14:paraId="39168D6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lastUpdate: string</w:t>
      </w:r>
    </w:p>
    <w:p w14:paraId="15F0069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3FAE718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2EBFC8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API响应格式</w:t>
      </w:r>
    </w:p>
    <w:p w14:paraId="242915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ApiResponse&lt;T&gt; {</w:t>
      </w:r>
    </w:p>
    <w:p w14:paraId="4126810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code: number      // 状态码</w:t>
      </w:r>
    </w:p>
    <w:p w14:paraId="67BBDCE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msg: string       // 消息</w:t>
      </w:r>
    </w:p>
    <w:p w14:paraId="37EC65D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data: T           // 数据</w:t>
      </w:r>
    </w:p>
    <w:p w14:paraId="2C0CA0A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areSuccess: boolean  // 是否成功</w:t>
      </w:r>
    </w:p>
    <w:p w14:paraId="37D5669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success: boolean  // 是否成功</w:t>
      </w:r>
    </w:p>
    <w:p w14:paraId="3B6BA14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message?: string  // 可选消息字段</w:t>
      </w:r>
    </w:p>
    <w:p w14:paraId="348EFD1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timestamp?: string // 可选时间戳字段</w:t>
      </w:r>
    </w:p>
    <w:p w14:paraId="3244114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57CD6C4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54AE41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分页参数</w:t>
      </w:r>
    </w:p>
    <w:p w14:paraId="70F7223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PaginationParams {</w:t>
      </w:r>
    </w:p>
    <w:p w14:paraId="5F71671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page: number</w:t>
      </w:r>
    </w:p>
    <w:p w14:paraId="7065477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size: number</w:t>
      </w:r>
    </w:p>
    <w:p w14:paraId="0A75606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sortBy?: string</w:t>
      </w:r>
    </w:p>
    <w:p w14:paraId="0281D53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sortOrder?: 'asc' | 'desc'</w:t>
      </w:r>
    </w:p>
    <w:p w14:paraId="7889F39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5638519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28347B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分页结果</w:t>
      </w:r>
    </w:p>
    <w:p w14:paraId="18A4218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PaginatedResult&lt;T&gt; {</w:t>
      </w:r>
    </w:p>
    <w:p w14:paraId="14D4F2F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content: T[]</w:t>
      </w:r>
    </w:p>
    <w:p w14:paraId="2E6C542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totalElements: number</w:t>
      </w:r>
    </w:p>
    <w:p w14:paraId="0A38EBB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totalPages: number</w:t>
      </w:r>
    </w:p>
    <w:p w14:paraId="4324CB5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currentPage: number</w:t>
      </w:r>
    </w:p>
    <w:p w14:paraId="7A4D9CC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size: number</w:t>
      </w:r>
    </w:p>
    <w:p w14:paraId="68DB165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7F529A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46A857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监控配置</w:t>
      </w:r>
    </w:p>
    <w:p w14:paraId="55EF06E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MonitoringConfig {</w:t>
      </w:r>
    </w:p>
    <w:p w14:paraId="3333902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enabled: boolean</w:t>
      </w:r>
    </w:p>
    <w:p w14:paraId="29D1D9E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interval: number</w:t>
      </w:r>
    </w:p>
    <w:p w14:paraId="189FA45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retentionDays: number</w:t>
      </w:r>
    </w:p>
    <w:p w14:paraId="7B05427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alertThresholds: {</w:t>
      </w:r>
    </w:p>
    <w:p w14:paraId="4C25E44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cpu: number</w:t>
      </w:r>
    </w:p>
    <w:p w14:paraId="6670097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memory: number</w:t>
      </w:r>
    </w:p>
    <w:p w14:paraId="59B215F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responseTime: number</w:t>
      </w:r>
    </w:p>
    <w:p w14:paraId="4A7FF76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10E23DC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4D2FFA8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B37D4E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监控场景类型</w:t>
      </w:r>
    </w:p>
    <w:p w14:paraId="18C730A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type MonitoringScenario = 'database' | 'http' | 'io' | 'rmi' | 'socket' | 'file'</w:t>
      </w:r>
    </w:p>
    <w:p w14:paraId="0CDA497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83F440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场景配置参数</w:t>
      </w:r>
    </w:p>
    <w:p w14:paraId="73B59C8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ScenarioConfig {</w:t>
      </w:r>
    </w:p>
    <w:p w14:paraId="6ED479B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scenario: MonitoringScenario</w:t>
      </w:r>
    </w:p>
    <w:p w14:paraId="14B55D9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enabled: boolean</w:t>
      </w:r>
    </w:p>
    <w:p w14:paraId="06D294F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packages: string[]</w:t>
      </w:r>
    </w:p>
    <w:p w14:paraId="26C9D7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excludePackages?: string[]</w:t>
      </w:r>
    </w:p>
    <w:p w14:paraId="5529910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samplingInterval?: number</w:t>
      </w:r>
    </w:p>
    <w:p w14:paraId="134BCCF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maxSamples?: number</w:t>
      </w:r>
    </w:p>
    <w:p w14:paraId="18EF944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8B91E2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4EF9C1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数据库监控配置</w:t>
      </w:r>
    </w:p>
    <w:p w14:paraId="5F71DBA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DatabaseMonitoringConfig extends ScenarioConfig {</w:t>
      </w:r>
    </w:p>
    <w:p w14:paraId="642A27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scenario: 'database'</w:t>
      </w:r>
    </w:p>
    <w:p w14:paraId="3B804E2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connectionPoolMonitoring?: boolean</w:t>
      </w:r>
    </w:p>
    <w:p w14:paraId="1E9270D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slowQueryThreshold?: number</w:t>
      </w:r>
    </w:p>
    <w:p w14:paraId="49563E7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captureParameters?: boolean</w:t>
      </w:r>
    </w:p>
    <w:p w14:paraId="2033A3B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BBAACE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7EF51E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IO监控配置</w:t>
      </w:r>
    </w:p>
    <w:p w14:paraId="0DD31AE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IOMonitoringConfig extends ScenarioConfig {</w:t>
      </w:r>
    </w:p>
    <w:p w14:paraId="370B5E5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scenario: 'io' | 'socket' | 'file'</w:t>
      </w:r>
    </w:p>
    <w:p w14:paraId="4A715B7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capturePayload?: boolean</w:t>
      </w:r>
    </w:p>
    <w:p w14:paraId="740E054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maxPayloadSize?: number</w:t>
      </w:r>
    </w:p>
    <w:p w14:paraId="459994E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3EC9932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139837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HTTP监控配置</w:t>
      </w:r>
    </w:p>
    <w:p w14:paraId="03B2463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HTTPMonitoringConfig extends ScenarioConfig {</w:t>
      </w:r>
    </w:p>
    <w:p w14:paraId="48CEA31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scenario: 'http'</w:t>
      </w:r>
    </w:p>
    <w:p w14:paraId="1BF216F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captureHeaders?: boolean</w:t>
      </w:r>
    </w:p>
    <w:p w14:paraId="1FF2AFF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captureBody?: boolean</w:t>
      </w:r>
    </w:p>
    <w:p w14:paraId="03485DB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maxBodySize?: number</w:t>
      </w:r>
    </w:p>
    <w:p w14:paraId="47320D6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68D1DC3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F6DB06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监控数据点</w:t>
      </w:r>
    </w:p>
    <w:p w14:paraId="24FEC3B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MonitoringDataPoint {</w:t>
      </w:r>
    </w:p>
    <w:p w14:paraId="4D1C1BD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timestamp: string</w:t>
      </w:r>
    </w:p>
    <w:p w14:paraId="3CDAE01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value: number</w:t>
      </w:r>
    </w:p>
    <w:p w14:paraId="6DE5B38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label?: string</w:t>
      </w:r>
    </w:p>
    <w:p w14:paraId="1743D06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43E0CC8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0E72C5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监控指标</w:t>
      </w:r>
    </w:p>
    <w:p w14:paraId="137E3D6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MonitoringMetric {</w:t>
      </w:r>
    </w:p>
    <w:p w14:paraId="6D5D2B7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name: string</w:t>
      </w:r>
    </w:p>
    <w:p w14:paraId="28B1A0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value: number</w:t>
      </w:r>
    </w:p>
    <w:p w14:paraId="0C2AC04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unit: string</w:t>
      </w:r>
    </w:p>
    <w:p w14:paraId="0C1AC9D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trend: 'up' | 'down' | 'stable'</w:t>
      </w:r>
    </w:p>
    <w:p w14:paraId="65D0236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dataPoints: MonitoringDataPoint[]</w:t>
      </w:r>
    </w:p>
    <w:p w14:paraId="43E006D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091DCD6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36DF4E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进程启动参数</w:t>
      </w:r>
    </w:p>
    <w:p w14:paraId="422FB6D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ProcessStartParams {</w:t>
      </w:r>
    </w:p>
    <w:p w14:paraId="7719ABA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jarPath: string</w:t>
      </w:r>
    </w:p>
    <w:p w14:paraId="3BB1039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mainClass?: string</w:t>
      </w:r>
    </w:p>
    <w:p w14:paraId="3647168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jvmOptions?: string[]</w:t>
      </w:r>
    </w:p>
    <w:p w14:paraId="11FAF73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arguments?: string[]</w:t>
      </w:r>
    </w:p>
    <w:p w14:paraId="16CB7CB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workingDirectory?: string</w:t>
      </w:r>
    </w:p>
    <w:p w14:paraId="7AE4775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environment?: Record&lt;string, string&gt;</w:t>
      </w:r>
    </w:p>
    <w:p w14:paraId="31A4318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20071E2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24358E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interface CpuStream {</w:t>
      </w:r>
    </w:p>
    <w:p w14:paraId="4BB795B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result: Array&lt;{</w:t>
      </w:r>
    </w:p>
    <w:p w14:paraId="2043E5C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method: string // 方法</w:t>
      </w:r>
    </w:p>
    <w:p w14:paraId="715A09C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selfTimeMs: number // 自用时间</w:t>
      </w:r>
    </w:p>
    <w:p w14:paraId="41D342A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selfTimePercent: number // 自用时间占比</w:t>
      </w:r>
    </w:p>
    <w:p w14:paraId="1A33F4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totalTimeMs: number // 总时间</w:t>
      </w:r>
    </w:p>
    <w:p w14:paraId="517C52A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}&gt;</w:t>
      </w:r>
    </w:p>
    <w:p w14:paraId="0338FAD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pid: string</w:t>
      </w:r>
    </w:p>
    <w:p w14:paraId="33D3954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config: { // 配置</w:t>
      </w:r>
    </w:p>
    <w:p w14:paraId="5245B08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pid: string</w:t>
      </w:r>
    </w:p>
    <w:p w14:paraId="2292E63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packageFilters: string[] // 过滤的类名</w:t>
      </w:r>
    </w:p>
    <w:p w14:paraId="4F7D643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filterType: 'INCLUDE' | 'exclude' // 过滤类型</w:t>
      </w:r>
    </w:p>
    <w:p w14:paraId="3BA007B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samplingPeriod: number // 采样间隔</w:t>
      </w:r>
    </w:p>
    <w:p w14:paraId="7E8D18E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refreshPeriod: number // 数据返回频率</w:t>
      </w:r>
    </w:p>
    <w:p w14:paraId="129F174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</w:t>
      </w:r>
    </w:p>
    <w:p w14:paraId="4C0AC09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</w:t>
      </w:r>
    </w:p>
    <w:p w14:paraId="1358E3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C5286D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708A1A8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320D843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Vite构建配置文件</w:t>
      </w:r>
    </w:p>
    <w:p w14:paraId="44F2871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57A03AD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defineConfig } from 'vite'</w:t>
      </w:r>
    </w:p>
    <w:p w14:paraId="42B86CF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vue from '@vitejs/plugin-vue'</w:t>
      </w:r>
    </w:p>
    <w:p w14:paraId="73583C5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import { resolve } from 'path'</w:t>
      </w:r>
    </w:p>
    <w:p w14:paraId="77B2C7C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7F3800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export default defineConfig({</w:t>
      </w:r>
    </w:p>
    <w:p w14:paraId="729B6A6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// GitHub Pages部署时需要设置正确的base路径</w:t>
      </w:r>
    </w:p>
    <w:p w14:paraId="1FEA53E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base: process.env.NODE_ENV === 'production'</w:t>
      </w:r>
    </w:p>
    <w:p w14:paraId="3668486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? (process.env.GITHUB_REPOSITORY ? `/${process.env.GITHUB_REPOSITORY.split('/')[1]}/` : './')</w:t>
      </w:r>
    </w:p>
    <w:p w14:paraId="3488B04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: '/',</w:t>
      </w:r>
    </w:p>
    <w:p w14:paraId="1D594FD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plugins: [</w:t>
      </w:r>
    </w:p>
    <w:p w14:paraId="6A99343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vue({</w:t>
      </w:r>
    </w:p>
    <w:p w14:paraId="0254818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template: {</w:t>
      </w:r>
    </w:p>
    <w:p w14:paraId="4AB2126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compilerOptions: {</w:t>
      </w:r>
    </w:p>
    <w:p w14:paraId="1B8FD37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// 禁用开发工具相关的警告</w:t>
      </w:r>
    </w:p>
    <w:p w14:paraId="481EE1F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isCustomElement: (tag) =&gt; false,</w:t>
      </w:r>
    </w:p>
    <w:p w14:paraId="23DFF1E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},</w:t>
      </w:r>
    </w:p>
    <w:p w14:paraId="58D1CA5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</w:p>
    <w:p w14:paraId="52DF173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})</w:t>
      </w:r>
    </w:p>
    <w:p w14:paraId="6A1371F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],</w:t>
      </w:r>
    </w:p>
    <w:p w14:paraId="62AA825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define: {</w:t>
      </w:r>
    </w:p>
    <w:p w14:paraId="3A62D9A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禁用Vue DevTools的开发模式集成</w:t>
      </w:r>
    </w:p>
    <w:p w14:paraId="0A7C923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__VUE_PROD_DEVTOOLS__: false,</w:t>
      </w:r>
    </w:p>
    <w:p w14:paraId="1081B0D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__VUE_PROD_HYDRATION_MISMATCH_DETAILS__: false,</w:t>
      </w:r>
    </w:p>
    <w:p w14:paraId="5FEEDAF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5DA0A86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resolve: {</w:t>
      </w:r>
    </w:p>
    <w:p w14:paraId="335973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alias: {</w:t>
      </w:r>
    </w:p>
    <w:p w14:paraId="2F5FDFB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'@': resolve(__dirname, 'src'),</w:t>
      </w:r>
    </w:p>
    <w:p w14:paraId="3FD7371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},</w:t>
      </w:r>
    </w:p>
    <w:p w14:paraId="2D5C846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D9ABF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server: {</w:t>
      </w:r>
    </w:p>
    <w:p w14:paraId="4699CFA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port: 3300,</w:t>
      </w:r>
    </w:p>
    <w:p w14:paraId="3AED0B5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host: true,</w:t>
      </w:r>
    </w:p>
    <w:p w14:paraId="63BF0F5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strictPort: true,</w:t>
      </w:r>
    </w:p>
    <w:p w14:paraId="3EB7913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hmr: {</w:t>
      </w:r>
    </w:p>
    <w:p w14:paraId="1AD71C4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clientPort: 3300,</w:t>
      </w:r>
    </w:p>
    <w:p w14:paraId="2F280A4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overlay: true,</w:t>
      </w:r>
    </w:p>
    <w:p w14:paraId="0817756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},</w:t>
      </w:r>
    </w:p>
    <w:p w14:paraId="73751A4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watch: {</w:t>
      </w:r>
    </w:p>
    <w:p w14:paraId="4D7036E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usePolling: true,</w:t>
      </w:r>
    </w:p>
    <w:p w14:paraId="4F83F55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interval: 100,</w:t>
      </w:r>
    </w:p>
    <w:p w14:paraId="5DCBEC6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},</w:t>
      </w:r>
    </w:p>
    <w:p w14:paraId="65AFD84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proxy: {</w:t>
      </w:r>
    </w:p>
    <w:p w14:paraId="61DC1A7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'/cvm': {</w:t>
      </w:r>
    </w:p>
    <w:p w14:paraId="68271C3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target: 'http://localhost:8099',</w:t>
      </w:r>
    </w:p>
    <w:p w14:paraId="45815FC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changeOrigin: true,</w:t>
      </w:r>
    </w:p>
    <w:p w14:paraId="7E69054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</w:p>
    <w:p w14:paraId="7D067F4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'/ws': {</w:t>
      </w:r>
    </w:p>
    <w:p w14:paraId="5706A9B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target: 'http://localhost:8080',</w:t>
      </w:r>
    </w:p>
    <w:p w14:paraId="396BD10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changeOrigin: true,</w:t>
      </w:r>
    </w:p>
    <w:p w14:paraId="3C7ABB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ws: true,</w:t>
      </w:r>
    </w:p>
    <w:p w14:paraId="2947C7E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</w:p>
    <w:p w14:paraId="5579C71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},</w:t>
      </w:r>
    </w:p>
    <w:p w14:paraId="64B153A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22326E6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build: {</w:t>
      </w:r>
    </w:p>
    <w:p w14:paraId="152EF06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target: 'es2015',</w:t>
      </w:r>
    </w:p>
    <w:p w14:paraId="10DCE62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outDir: 'dist',</w:t>
      </w:r>
    </w:p>
    <w:p w14:paraId="01B1056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assetsDir: 'assets',</w:t>
      </w:r>
    </w:p>
    <w:p w14:paraId="3D1FF58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chunkSizeWarningLimit: 1000,</w:t>
      </w:r>
    </w:p>
    <w:p w14:paraId="088A2E0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73AD95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rollupOptions: {</w:t>
      </w:r>
    </w:p>
    <w:p w14:paraId="5DC4007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output: {</w:t>
      </w:r>
    </w:p>
    <w:p w14:paraId="7378BD4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manualChunks: {</w:t>
      </w:r>
    </w:p>
    <w:p w14:paraId="32D6B55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vendor: ['vue', 'vue-router', 'pinia'],</w:t>
      </w:r>
    </w:p>
    <w:p w14:paraId="61C7EA6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echarts: ['echarts', 'vue-echarts'],</w:t>
      </w:r>
    </w:p>
    <w:p w14:paraId="048792F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},</w:t>
      </w:r>
    </w:p>
    <w:p w14:paraId="0D9F593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},</w:t>
      </w:r>
    </w:p>
    <w:p w14:paraId="41F04D7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},</w:t>
      </w:r>
    </w:p>
    <w:p w14:paraId="0206EC3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// 为 Electron 优化资源路径</w:t>
      </w:r>
    </w:p>
    <w:p w14:paraId="5CB1A23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assetsInlineLimit: 0,</w:t>
      </w:r>
    </w:p>
    <w:p w14:paraId="1B23B41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},</w:t>
      </w:r>
    </w:p>
    <w:p w14:paraId="3803FAF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})</w:t>
      </w:r>
    </w:p>
    <w:p w14:paraId="0E922F5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9D09C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2F023BC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5F3CEF7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线程监控组件 - 第1部分</w:t>
      </w:r>
    </w:p>
    <w:p w14:paraId="4F4E8F3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1BB618B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&lt;template&gt;</w:t>
      </w:r>
    </w:p>
    <w:p w14:paraId="0F71F8B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&lt;div class="p-4"&gt;</w:t>
      </w:r>
    </w:p>
    <w:p w14:paraId="5A8A057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class="flex items-center justify-between gap-2 mb-4"&gt;</w:t>
      </w:r>
    </w:p>
    <w:p w14:paraId="1096BA2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&lt;h2 class="text-lg font-bold mb-4"&gt;线程监控&lt;/h2&gt;</w:t>
      </w:r>
    </w:p>
    <w:p w14:paraId="2C502F8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class="flex items-center justify-between gap-2 mb-4"&gt;</w:t>
      </w:r>
    </w:p>
    <w:p w14:paraId="646C2D2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&lt;Checkbox v-model="showStateDistribution" label="线程可视化" /&gt;</w:t>
      </w:r>
    </w:p>
    <w:p w14:paraId="2674ED7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&lt;label for="showStateDistribution" class="flex items-center gap-2 cursor-pointer"&gt;</w:t>
      </w:r>
    </w:p>
    <w:p w14:paraId="5F2F1ED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&lt;span class="text-sm"&gt;显示状态分布&lt;/span&gt;</w:t>
      </w:r>
    </w:p>
    <w:p w14:paraId="049BDCE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&lt;/label&gt;</w:t>
      </w:r>
    </w:p>
    <w:p w14:paraId="013BE7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&lt;Button variant="link" size="sm" @click="getThreadDump"&gt;线程转储&lt;/Button&gt;</w:t>
      </w:r>
    </w:p>
    <w:p w14:paraId="42CD335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&lt;Switch v-model="isActive" label="自动刷新" /&gt;</w:t>
      </w:r>
    </w:p>
    <w:p w14:paraId="14CB21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&lt;label for="isActive" class="flex items-center gap-2 cursor-pointer"&gt;</w:t>
      </w:r>
    </w:p>
    <w:p w14:paraId="3D139A5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&lt;span class="text-sm"&gt;自动刷新&lt;/span&gt;</w:t>
      </w:r>
    </w:p>
    <w:p w14:paraId="6A663F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&lt;/label&gt;</w:t>
      </w:r>
    </w:p>
    <w:p w14:paraId="62C09AD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65AC670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</w:p>
    <w:p w14:paraId="6C5D1B4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5DA2123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Loading状态 --&gt;</w:t>
      </w:r>
    </w:p>
    <w:p w14:paraId="7909C62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v-if="loading" class="flex items-center justify-center py-12"&gt;</w:t>
      </w:r>
    </w:p>
    <w:p w14:paraId="5780B01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class="flex flex-col items-center gap-4"&gt;</w:t>
      </w:r>
    </w:p>
    <w:p w14:paraId="15417CB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class="animate-spin rounded-full h-8 w-8 border-b-2 border-blue-600"&gt;&lt;/div&gt;</w:t>
      </w:r>
    </w:p>
    <w:p w14:paraId="45DE25D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&lt;p class="text-gray-600 dark:text-gray-400"&gt;正在加载线程数据...&lt;/p&gt;</w:t>
      </w:r>
    </w:p>
    <w:p w14:paraId="09CD78F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0B50604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</w:p>
    <w:p w14:paraId="7F17E5F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C5427B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统计信息 --&gt;</w:t>
      </w:r>
    </w:p>
    <w:p w14:paraId="28ECCF7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v-if="hasStats" class="mb-6 grid grid-cols-2 md:grid-cols-4 gap-4"&gt;</w:t>
      </w:r>
    </w:p>
    <w:p w14:paraId="792A753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class="bg-blue-50 dark:bg-blue-900/20 p-3 rounded-lg"&gt;</w:t>
      </w:r>
    </w:p>
    <w:p w14:paraId="7E8990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class="text-sm text-blue-600 dark:text-blue-400"&gt;活跃线程&lt;/div&gt;</w:t>
      </w:r>
    </w:p>
    <w:p w14:paraId="0B9BB55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class="text-xl font-bold text-blue-800 dark:text-blue-200"&gt;{{ stats?.liveThreads }}&lt;/div&gt;</w:t>
      </w:r>
    </w:p>
    <w:p w14:paraId="379B48E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6146F17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class="bg-green-50 dark:bg-green-900/20 p-3 rounded-lg"&gt;</w:t>
      </w:r>
    </w:p>
    <w:p w14:paraId="1CC3663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class="text-sm text-green-600 dark:text-green-400"&gt;守护线程&lt;/div&gt;</w:t>
      </w:r>
    </w:p>
    <w:p w14:paraId="5B785E8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class="text-xl font-bold text-green-800 dark:text-green-200"&gt;{{ stats?.daemonThreads }}&lt;/div&gt;</w:t>
      </w:r>
    </w:p>
    <w:p w14:paraId="14ECB13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2064C46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class="bg-orange-50 dark:bg-orange-900/20 p-3 rounded-lg"&gt;</w:t>
      </w:r>
    </w:p>
    <w:p w14:paraId="1A764A7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class="text-sm text-orange-600 dark:text-orange-400"&gt;峰值线程&lt;/div&gt;</w:t>
      </w:r>
    </w:p>
    <w:p w14:paraId="764470C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class="text-xl font-bold text-orange-800 dark:text-orange-200"&gt;{{ stats?.peakThreads }}&lt;/div&gt;</w:t>
      </w:r>
    </w:p>
    <w:p w14:paraId="0FECD77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131F30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class="bg-purple-50 dark:bg-purple-900/20 p-3 rounded-lg"&gt;</w:t>
      </w:r>
    </w:p>
    <w:p w14:paraId="5497F71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class="text-sm text-purple-600 dark:text-purple-400"&gt;总启动线程&lt;/div&gt;</w:t>
      </w:r>
    </w:p>
    <w:p w14:paraId="1BE12DC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class="text-xl font-bold text-purple-800 dark:text-purple-200"&gt;{{ stats?.totalStartedThreads }}&lt;/div&gt;</w:t>
      </w:r>
    </w:p>
    <w:p w14:paraId="43A9A20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11A81E3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</w:p>
    <w:p w14:paraId="24C4FC0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5EE06F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v-if="showStateDistribution"&gt;</w:t>
      </w:r>
    </w:p>
    <w:p w14:paraId="18988B7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B8B239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&lt;!-- 线程状态分布 --&gt;</w:t>
      </w:r>
    </w:p>
    <w:p w14:paraId="325200D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v-if="hasStateDistribution" class="mb-6"&gt;</w:t>
      </w:r>
    </w:p>
    <w:p w14:paraId="4E0B47C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&lt;h3 class="text-md font-semibold mb-3"&gt;线程状态分布&lt;/h3&gt;</w:t>
      </w:r>
    </w:p>
    <w:p w14:paraId="3BB9FFF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class="grid grid-cols-2 md:grid-cols-3 gap-4"&gt;</w:t>
      </w:r>
    </w:p>
    <w:p w14:paraId="0B0A388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v-for="[state, percent] in Object.entries(stats?.stateDistributionPercent || {})" :key="state"</w:t>
      </w:r>
    </w:p>
    <w:p w14:paraId="7AD0BAB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class="flex items-center justify-between p-2 bg-gray-50 dark:bg-gray-800 rounded"&gt;</w:t>
      </w:r>
    </w:p>
    <w:p w14:paraId="5016EEE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&lt;span class="text-sm"&gt;{{ getStateDisplayName(state) }}&lt;/span&gt;</w:t>
      </w:r>
    </w:p>
    <w:p w14:paraId="3940519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items-center gap-2"&gt;</w:t>
      </w:r>
    </w:p>
    <w:p w14:paraId="250B260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&lt;div class="w-20 bg-gray-200 dark:bg-gray-700 rounded-full h-2"&gt;</w:t>
      </w:r>
    </w:p>
    <w:p w14:paraId="617ACE5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&lt;div :class="getStateColor(state)"</w:t>
      </w:r>
    </w:p>
    <w:p w14:paraId="11D4983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class="h-2 rounded-full transition-all duration-300"</w:t>
      </w:r>
    </w:p>
    <w:p w14:paraId="505D8CF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:style="{ width: `${percent}%` }"&gt;&lt;/div&gt;</w:t>
      </w:r>
    </w:p>
    <w:p w14:paraId="6FE2C20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&lt;/div&gt;</w:t>
      </w:r>
    </w:p>
    <w:p w14:paraId="5995EB8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 w-12 text-right"&gt;{{ (percent as number).toFixed(1) }}%&lt;/span&gt;</w:t>
      </w:r>
    </w:p>
    <w:p w14:paraId="0C56ADA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5579AC8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3D8BD4A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1E89B0E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690307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8E7B09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&lt;!-- 线程列表 --&gt;</w:t>
      </w:r>
    </w:p>
    <w:p w14:paraId="42B7FF8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v-if="hasThreads" class="overflow-x-auto bg-white dark:bg-gray-800 rounded shadow"&gt;</w:t>
      </w:r>
    </w:p>
    <w:p w14:paraId="15E00C1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&lt;table class="min-w-[1200px] w-full text-xs"&gt;</w:t>
      </w:r>
    </w:p>
    <w:p w14:paraId="2570D6B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&lt;thead&gt;</w:t>
      </w:r>
    </w:p>
    <w:p w14:paraId="69F80F3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&lt;tr class="bg-gray-100 dark:bg-gray-700"&gt;</w:t>
      </w:r>
    </w:p>
    <w:p w14:paraId="2618505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&lt;th class="px-3 py-2 text-left cursor-pointer hover:bg-gray-200 dark:hover:bg-gray-600 select-none"</w:t>
      </w:r>
    </w:p>
    <w:p w14:paraId="1FCC923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@click="sortBy('threadId')"&gt;</w:t>
      </w:r>
    </w:p>
    <w:p w14:paraId="049DC05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&lt;div class="flex items-center gap-1"&gt;</w:t>
      </w:r>
    </w:p>
    <w:p w14:paraId="0E3B42F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ID</w:t>
      </w:r>
    </w:p>
    <w:p w14:paraId="0F02351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&lt;span class="text-gray-400"&gt;</w:t>
      </w:r>
    </w:p>
    <w:p w14:paraId="1CA524B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&lt;svg v-if="sortField !== 'threadId'" class="w-3 h-3" fill="currentColor" viewBox="0 0 20 20"&gt;</w:t>
      </w:r>
    </w:p>
    <w:p w14:paraId="7CCC205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&lt;path d="M5 8l5-5 5 5H5z"/&gt;&lt;path d="M5 12l5 5 5-5H5z"/&gt;</w:t>
      </w:r>
    </w:p>
    <w:p w14:paraId="5F55AFD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&lt;/svg&gt;</w:t>
      </w:r>
    </w:p>
    <w:p w14:paraId="706A6E7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&lt;svg v-else-if="sortOrder === 'asc'" class="w-3 h-3" fill="currentColor" viewBox="0 0 20 20"&gt;</w:t>
      </w:r>
    </w:p>
    <w:p w14:paraId="007554F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&lt;path d="M5 8l5-5 5 5H5z"/&gt;</w:t>
      </w:r>
    </w:p>
    <w:p w14:paraId="001D958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&lt;/svg&gt;</w:t>
      </w:r>
    </w:p>
    <w:p w14:paraId="60B569E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&lt;svg v-else class="w-3 h-3" fill="currentColor" viewBox="0 0 20 20"&gt;</w:t>
      </w:r>
    </w:p>
    <w:p w14:paraId="5A5A792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&lt;path d="M5 12l5 5 5-5H5z"/&gt;</w:t>
      </w:r>
    </w:p>
    <w:p w14:paraId="0A3E9D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&lt;/svg&gt;</w:t>
      </w:r>
    </w:p>
    <w:p w14:paraId="33232D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&lt;/span&gt;</w:t>
      </w:r>
    </w:p>
    <w:p w14:paraId="6983D5E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&lt;/div&gt;</w:t>
      </w:r>
    </w:p>
    <w:p w14:paraId="2800AD6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&lt;/th&gt;</w:t>
      </w:r>
    </w:p>
    <w:p w14:paraId="65FCAEE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&lt;th class="px-3 py-2 text-left cursor-pointer hover:bg-gray-200 dark:hover:bg-gray-600 select-none"</w:t>
      </w:r>
    </w:p>
    <w:p w14:paraId="2FB537F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@click="sortBy('threadName')"&gt;</w:t>
      </w:r>
    </w:p>
    <w:p w14:paraId="2A3CC93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&lt;div class="flex items-center gap-1"&gt;</w:t>
      </w:r>
    </w:p>
    <w:p w14:paraId="6DEDEBD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线程名</w:t>
      </w:r>
    </w:p>
    <w:p w14:paraId="119F48B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&lt;span class="text-gray-400"&gt;</w:t>
      </w:r>
    </w:p>
    <w:p w14:paraId="145C2C3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&lt;svg v-if="sortField !== 'threadName'" class="w-3 h-3" fill="currentColor" viewBox="0 0 20 20"&gt;</w:t>
      </w:r>
    </w:p>
    <w:p w14:paraId="12739D7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&lt;path d="M5 8l5-5 5 5H5z"/&gt;</w:t>
      </w:r>
    </w:p>
    <w:p w14:paraId="1646DC3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&lt;path d="M5 12l5 5 5-5H5z"/&gt;</w:t>
      </w:r>
    </w:p>
    <w:p w14:paraId="299EC91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&lt;/svg&gt;</w:t>
      </w:r>
    </w:p>
    <w:p w14:paraId="6404130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&lt;svg v-else-if="sortOrder === 'asc'" class="w-3 h-3" fill="currentColor" viewBox="0 0 20 20"&gt;</w:t>
      </w:r>
    </w:p>
    <w:p w14:paraId="02E290F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&lt;path d="M5 8l5-5 5 5H5z"/&gt;</w:t>
      </w:r>
    </w:p>
    <w:p w14:paraId="6D2DD82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&lt;/svg&gt;</w:t>
      </w:r>
    </w:p>
    <w:p w14:paraId="28DE692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6EE735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/**</w:t>
      </w:r>
    </w:p>
    <w:p w14:paraId="2E70410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优速YouSpeed数据监控前端客户端 v1.0.7</w:t>
      </w:r>
    </w:p>
    <w:p w14:paraId="7B2B459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 GC监控组件 - 第1部分</w:t>
      </w:r>
    </w:p>
    <w:p w14:paraId="2D86052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*/</w:t>
      </w:r>
    </w:p>
    <w:p w14:paraId="482A4D9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&lt;template&gt;</w:t>
      </w:r>
    </w:p>
    <w:p w14:paraId="00FB722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&lt;div class="gc-monitoring-container"&gt;</w:t>
      </w:r>
    </w:p>
    <w:p w14:paraId="4B09EF0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页面标题 --&gt;</w:t>
      </w:r>
    </w:p>
    <w:p w14:paraId="4344DB3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class="mb-6"&gt;</w:t>
      </w:r>
    </w:p>
    <w:p w14:paraId="6344196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&lt;h1 class="text-2xl font-bold text-gray-900 dark:text-white"&gt;GC监控&lt;/h1&gt;</w:t>
      </w:r>
    </w:p>
    <w:p w14:paraId="7CAE1C5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&lt;p class="text-gray-600 dark:text-gray-400 mt-1"&gt;实时监控Java垃圾回收器性能和统计信息&lt;/p&gt;</w:t>
      </w:r>
    </w:p>
    <w:p w14:paraId="5450205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</w:p>
    <w:p w14:paraId="25DB622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1E7C11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连接状态指示器 --&gt;</w:t>
      </w:r>
    </w:p>
    <w:p w14:paraId="64D4725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class="mb-6"&gt;</w:t>
      </w:r>
    </w:p>
    <w:p w14:paraId="30FF42C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&lt;ServiceLoading /&gt;</w:t>
      </w:r>
    </w:p>
    <w:p w14:paraId="26EF285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</w:p>
    <w:p w14:paraId="261E73D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896203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应用信息 --&gt;</w:t>
      </w:r>
    </w:p>
    <w:p w14:paraId="4325357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class="mb-6 p-4 bg-gray-50 dark:bg-gray-800 rounded-lg"&gt;</w:t>
      </w:r>
    </w:p>
    <w:p w14:paraId="34493E7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&lt;div class="flex items-center justify-between"&gt;</w:t>
      </w:r>
    </w:p>
    <w:p w14:paraId="1F030A6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&lt;div&gt;</w:t>
      </w:r>
    </w:p>
    <w:p w14:paraId="60C9436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&lt;h2 class="text-lg font-semibold text-gray-900 dark:text-white"&gt;{{ processStore.currentProcess?.main_class }}&lt;/h2&gt;</w:t>
      </w:r>
    </w:p>
    <w:p w14:paraId="0D1836B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&lt;p class="text-sm text-gray-600 dark:text-gray-400"&gt;PID: {{ processStore.currentProcess?.pid }}&lt;/p&gt;</w:t>
      </w:r>
    </w:p>
    <w:p w14:paraId="3EA38A9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742C95A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class="text-sm text-gray-500"&gt;</w:t>
      </w:r>
    </w:p>
    <w:p w14:paraId="0633CB2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&lt;span&gt;刷新率: {{ refreshRate }}ms&lt;/span&gt;</w:t>
      </w:r>
    </w:p>
    <w:p w14:paraId="2924546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155ED6D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&lt;/div&gt;</w:t>
      </w:r>
    </w:p>
    <w:p w14:paraId="5ED32C4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</w:p>
    <w:p w14:paraId="7F5D2BF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C2D741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内存空间监控 --&gt;</w:t>
      </w:r>
    </w:p>
    <w:p w14:paraId="2BB012C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&lt;Card class="bg-white dark:bg-gray-800 mb-8"&gt;</w:t>
      </w:r>
    </w:p>
    <w:p w14:paraId="43E927B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&lt;CardHeader&gt;</w:t>
      </w:r>
    </w:p>
    <w:p w14:paraId="2CDFCFF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&lt;CardTitle class="text-lg font-semibold"&gt;内存空间使用情况&lt;/CardTitle&gt;</w:t>
      </w:r>
    </w:p>
    <w:p w14:paraId="072A30E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&lt;CardDescription&gt;实时显示各内存区域的使用状态&lt;/CardDescription&gt;</w:t>
      </w:r>
    </w:p>
    <w:p w14:paraId="1B57851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&lt;/CardHeader&gt;</w:t>
      </w:r>
    </w:p>
    <w:p w14:paraId="2F0EB72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&lt;CardContent&gt;</w:t>
      </w:r>
    </w:p>
    <w:p w14:paraId="4F3E969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class="grid grid-cols-1 md:grid-cols-2 lg:grid-cols-5 gap-4"&gt;</w:t>
      </w:r>
    </w:p>
    <w:p w14:paraId="34066A2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&lt;!-- Metaspace --&gt;</w:t>
      </w:r>
    </w:p>
    <w:p w14:paraId="151E596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class="space-y-2"&gt;</w:t>
      </w:r>
    </w:p>
    <w:p w14:paraId="289895B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6A70E0B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font-medium"&gt;Metaspace&lt;/span&gt;</w:t>
      </w:r>
    </w:p>
    <w:p w14:paraId="129159B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class="text-xs text-gray-500"&gt;{{ formatBytes(metaspace.used) }} / {{ formatBytes(metaspace.max) }}&lt;/span&gt;</w:t>
      </w:r>
    </w:p>
    <w:p w14:paraId="01EE65F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2206EFF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class="w-full bg-gray-200 rounded-full h-3"&gt;</w:t>
      </w:r>
    </w:p>
    <w:p w14:paraId="72C7F5A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&lt;div</w:t>
      </w:r>
    </w:p>
    <w:p w14:paraId="30C2098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class="bg-orange-500 h-3 rounded-full transition-all duration-300"</w:t>
      </w:r>
    </w:p>
    <w:p w14:paraId="30C26C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:style="{ width: `${metaspace.percentage}%` }"</w:t>
      </w:r>
    </w:p>
    <w:p w14:paraId="523E0ED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&gt;&lt;/div&gt;</w:t>
      </w:r>
    </w:p>
    <w:p w14:paraId="5500C8D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10494BB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class="text-xs text-gray-500"&gt;{{ metaspace.percentage.toFixed(1) }}%&lt;/div&gt;</w:t>
      </w:r>
    </w:p>
    <w:p w14:paraId="6252641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7EB62DA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3760CC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&lt;!-- Old Generation --&gt;</w:t>
      </w:r>
    </w:p>
    <w:p w14:paraId="78AC05A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class="space-y-2"&gt;</w:t>
      </w:r>
    </w:p>
    <w:p w14:paraId="7D20B19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14F7B75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font-medium"&gt;Old Gen&lt;/span&gt;</w:t>
      </w:r>
    </w:p>
    <w:p w14:paraId="7CCF356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class="text-xs text-gray-500"&gt;{{ formatBytes(oldGen.used) }} / {{ formatBytes(oldGen.max) }}&lt;/span&gt;</w:t>
      </w:r>
    </w:p>
    <w:p w14:paraId="565D44E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74A72CC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class="w-full bg-gray-200 rounded-full h-3"&gt;</w:t>
      </w:r>
    </w:p>
    <w:p w14:paraId="038C664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&lt;div</w:t>
      </w:r>
    </w:p>
    <w:p w14:paraId="601B616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class="bg-green-600 h-3 rounded-full transition-all duration-300"</w:t>
      </w:r>
    </w:p>
    <w:p w14:paraId="42AC5D6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:style="{ width: `${oldGen.percentage}%` }"</w:t>
      </w:r>
    </w:p>
    <w:p w14:paraId="625030C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&gt;&lt;/div&gt;</w:t>
      </w:r>
    </w:p>
    <w:p w14:paraId="57C73A7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3179AFA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class="text-xs text-gray-500"&gt;{{ oldGen.percentage.toFixed(1) }}%&lt;/div&gt;</w:t>
      </w:r>
    </w:p>
    <w:p w14:paraId="34C88D3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3933F5A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DDE35C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&lt;!-- Eden Space --&gt;</w:t>
      </w:r>
    </w:p>
    <w:p w14:paraId="234729E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class="space-y-2"&gt;</w:t>
      </w:r>
    </w:p>
    <w:p w14:paraId="6D90BBB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1AB1493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font-medium"&gt;Eden&lt;/span&gt;</w:t>
      </w:r>
    </w:p>
    <w:p w14:paraId="30FC106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class="text-xs text-gray-500"&gt;{{ formatBytes(eden.used) }} / {{ formatBytes(eden.max) }}&lt;/span&gt;</w:t>
      </w:r>
    </w:p>
    <w:p w14:paraId="5790995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2EED0F9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class="w-full bg-gray-200 rounded-full h-3"&gt;</w:t>
      </w:r>
    </w:p>
    <w:p w14:paraId="0810BE6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&lt;div</w:t>
      </w:r>
    </w:p>
    <w:p w14:paraId="7A8FA9D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class="bg-orange-500 h-3 rounded-full transition-all duration-300"</w:t>
      </w:r>
    </w:p>
    <w:p w14:paraId="56C07F5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:style="{ width: `${eden.percentage}%` }"</w:t>
      </w:r>
    </w:p>
    <w:p w14:paraId="6C474C4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&gt;&lt;/div&gt;</w:t>
      </w:r>
    </w:p>
    <w:p w14:paraId="661EEEB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56250D6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class="text-xs text-gray-500"&gt;{{ eden.percentage.toFixed(1) }}%&lt;/div&gt;</w:t>
      </w:r>
    </w:p>
    <w:p w14:paraId="6C9D432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3B0EDD1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E528DF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&lt;!-- Survivor 0 --&gt;</w:t>
      </w:r>
    </w:p>
    <w:p w14:paraId="278A592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class="space-y-2"&gt;</w:t>
      </w:r>
    </w:p>
    <w:p w14:paraId="1C01D7C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2983C3A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font-medium"&gt;S0&lt;/span&gt;</w:t>
      </w:r>
    </w:p>
    <w:p w14:paraId="53BF107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class="text-xs text-gray-500"&gt;{{ formatBytes(survivor0.used) }} / {{ formatBytes(survivor0.max) }}&lt;/span&gt;</w:t>
      </w:r>
    </w:p>
    <w:p w14:paraId="20C046E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4E87000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class="w-full bg-gray-200 rounded-full h-3"&gt;</w:t>
      </w:r>
    </w:p>
    <w:p w14:paraId="24602CF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&lt;div</w:t>
      </w:r>
    </w:p>
    <w:p w14:paraId="7DDD1B3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class="bg-orange-500 h-3 rounded-full transition-all duration-300"</w:t>
      </w:r>
    </w:p>
    <w:p w14:paraId="2FDD4C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:style="{ width: `${survivor0.percentage}%` }"</w:t>
      </w:r>
    </w:p>
    <w:p w14:paraId="291B832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&gt;&lt;/div&gt;</w:t>
      </w:r>
    </w:p>
    <w:p w14:paraId="347AD12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41B359F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class="text-xs text-gray-500"&gt;{{ survivor0.percentage.toFixed(1) }}%&lt;/div&gt;</w:t>
      </w:r>
    </w:p>
    <w:p w14:paraId="49ECF8A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6D0D142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3F60EC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&lt;!-- Survivor 1 --&gt;</w:t>
      </w:r>
    </w:p>
    <w:p w14:paraId="2787578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class="space-y-2"&gt;</w:t>
      </w:r>
    </w:p>
    <w:p w14:paraId="1B7F6DC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50648F8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font-medium"&gt;S1&lt;/span&gt;</w:t>
      </w:r>
    </w:p>
    <w:p w14:paraId="6AA316C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class="text-xs text-gray-500"&gt;{{ formatBytes(survivor1.used) }} / {{ formatBytes(survivor1.max) }}&lt;/span&gt;</w:t>
      </w:r>
    </w:p>
    <w:p w14:paraId="00E8379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6CEC871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class="w-full bg-gray-200 rounded-full h-3"&gt;</w:t>
      </w:r>
    </w:p>
    <w:p w14:paraId="41D952A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&lt;div</w:t>
      </w:r>
    </w:p>
    <w:p w14:paraId="1B2EFF8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class="bg-orange-500 h-3 rounded-full transition-all duration-300"</w:t>
      </w:r>
    </w:p>
    <w:p w14:paraId="352B2C2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:style="{ width: `${survivor1.percentage}%` }"</w:t>
      </w:r>
    </w:p>
    <w:p w14:paraId="4719D1C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&gt;&lt;/div&gt;</w:t>
      </w:r>
    </w:p>
    <w:p w14:paraId="198F304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4ADBCE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class="text-xs text-gray-500"&gt;{{ survivor1.percentage.toFixed(1) }}%&lt;/div&gt;</w:t>
      </w:r>
    </w:p>
    <w:p w14:paraId="641B35E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1033DF9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58CF60D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&lt;/CardContent&gt;</w:t>
      </w:r>
    </w:p>
    <w:p w14:paraId="7C0449A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&lt;/Card&gt;</w:t>
      </w:r>
    </w:p>
    <w:p w14:paraId="37C4F46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A37314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GC统计信息卡片 --&gt;</w:t>
      </w:r>
    </w:p>
    <w:p w14:paraId="5B575BB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&lt;div class="grid grid-cols-1 md:grid-cols-2 lg:grid-cols-3 gap-6 mb-8"&gt;</w:t>
      </w:r>
    </w:p>
    <w:p w14:paraId="66ACC14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&lt;!-- 堆内存统计 --&gt;</w:t>
      </w:r>
    </w:p>
    <w:p w14:paraId="219F5F9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&lt;Card class="bg-white dark:bg-gray-800"&gt;</w:t>
      </w:r>
    </w:p>
    <w:p w14:paraId="2BB72DB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&lt;CardHeader&gt;</w:t>
      </w:r>
    </w:p>
    <w:p w14:paraId="60FD236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&lt;CardTitle class="text-base font-semibold"&gt;堆内存统计&lt;/CardTitle&gt;</w:t>
      </w:r>
    </w:p>
    <w:p w14:paraId="68B6CDC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&lt;/CardHeader&gt;</w:t>
      </w:r>
    </w:p>
    <w:p w14:paraId="70292AF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&lt;CardContent&gt;</w:t>
      </w:r>
    </w:p>
    <w:p w14:paraId="5773F46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class="space-y-3"&gt;</w:t>
      </w:r>
    </w:p>
    <w:p w14:paraId="55DC706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6D67B5C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dark:text-gray-400"&gt;初始大小&lt;/span&gt;</w:t>
      </w:r>
    </w:p>
    <w:p w14:paraId="3767564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formatBytes(heapMemory.init) }}&lt;/span&gt;</w:t>
      </w:r>
    </w:p>
    <w:p w14:paraId="2F44854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55F195C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E8820D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250ACD6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dark:text-gray-400"&gt;已使用&lt;/span&gt;</w:t>
      </w:r>
    </w:p>
    <w:p w14:paraId="06FFF71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formatBytes(heapMemory.used) }}&lt;/span&gt;</w:t>
      </w:r>
    </w:p>
    <w:p w14:paraId="34BDB85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7E9DDE5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43E5377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dark:text-gray-400"&gt;已承诺&lt;/span&gt;</w:t>
      </w:r>
    </w:p>
    <w:p w14:paraId="418902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formatBytes(heapMemory.committed) }}&lt;/span&gt;</w:t>
      </w:r>
    </w:p>
    <w:p w14:paraId="7155F36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3DBF72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514C126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dark:text-gray-400"&gt;最大值&lt;/span&gt;</w:t>
      </w:r>
    </w:p>
    <w:p w14:paraId="5159271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formatBytes(heapMemory.max) }}&lt;/span&gt;</w:t>
      </w:r>
    </w:p>
    <w:p w14:paraId="06C4F7A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6C2CF7C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1B8766F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&lt;/CardContent&gt;</w:t>
      </w:r>
    </w:p>
    <w:p w14:paraId="037B613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&lt;/Card&gt;</w:t>
      </w:r>
    </w:p>
    <w:p w14:paraId="1A76570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B5C96F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&lt;!-- 非堆内存统计 --&gt;</w:t>
      </w:r>
    </w:p>
    <w:p w14:paraId="3E07F3F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&lt;Card class="bg-white dark:bg-gray-800"&gt;</w:t>
      </w:r>
    </w:p>
    <w:p w14:paraId="2E69EE9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&lt;CardHeader&gt;</w:t>
      </w:r>
    </w:p>
    <w:p w14:paraId="553B403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&lt;CardTitle class="text-base font-semibold"&gt;非堆内存统计&lt;/CardTitle&gt;</w:t>
      </w:r>
    </w:p>
    <w:p w14:paraId="374B7A1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&lt;/CardHeader&gt;</w:t>
      </w:r>
    </w:p>
    <w:p w14:paraId="5ABE6F2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&lt;CardContent&gt;</w:t>
      </w:r>
    </w:p>
    <w:p w14:paraId="6EDA591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class="space-y-3"&gt;</w:t>
      </w:r>
    </w:p>
    <w:p w14:paraId="00AC584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5A173B3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dark:text-gray-400"&gt;初始大小&lt;/span&gt;</w:t>
      </w:r>
    </w:p>
    <w:p w14:paraId="103783E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formatBytes(nonHeapMemory.init) }}&lt;/span&gt;</w:t>
      </w:r>
    </w:p>
    <w:p w14:paraId="440F42E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0F33B32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447FC90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dark:text-gray-400"&gt;已使用&lt;/span&gt;</w:t>
      </w:r>
    </w:p>
    <w:p w14:paraId="6726C4D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formatBytes(nonHeapMemory.used) }}&lt;/span&gt;</w:t>
      </w:r>
    </w:p>
    <w:p w14:paraId="667FD3E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6DA2E31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2CF64D3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dark:text-gray-400"&gt;已承诺&lt;/span&gt;</w:t>
      </w:r>
    </w:p>
    <w:p w14:paraId="7200996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formatBytes(nonHeapMemory.committed) }}&lt;/span&gt;</w:t>
      </w:r>
    </w:p>
    <w:p w14:paraId="5FB6EAD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579A5AB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696F4E6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dark:text-gray-400"&gt;最大值&lt;/span&gt;</w:t>
      </w:r>
    </w:p>
    <w:p w14:paraId="4857DFD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formatBytes(nonHeapMemory.max) }}&lt;/span&gt;</w:t>
      </w:r>
    </w:p>
    <w:p w14:paraId="4959B25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3FEDEC1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0895E76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&lt;/CardContent&gt;</w:t>
      </w:r>
    </w:p>
    <w:p w14:paraId="50D37BC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&lt;/Card&gt;</w:t>
      </w:r>
    </w:p>
    <w:p w14:paraId="711B7D8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580D07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&lt;!-- GC次数统计 --&gt;</w:t>
      </w:r>
    </w:p>
    <w:p w14:paraId="6A938B4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&lt;Card class="bg-white dark:bg-gray-800"&gt;</w:t>
      </w:r>
    </w:p>
    <w:p w14:paraId="246C45D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&lt;CardHeader&gt;</w:t>
      </w:r>
    </w:p>
    <w:p w14:paraId="2D72A0D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&lt;CardTitle class="text-base font-semibold"&gt;GC执行统计&lt;/CardTitle&gt;</w:t>
      </w:r>
    </w:p>
    <w:p w14:paraId="6473A1E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&lt;/CardHeader&gt;</w:t>
      </w:r>
    </w:p>
    <w:p w14:paraId="6691A5F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&lt;CardContent&gt;</w:t>
      </w:r>
    </w:p>
    <w:p w14:paraId="79861A2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&lt;div class="space-y-3"&gt;</w:t>
      </w:r>
    </w:p>
    <w:p w14:paraId="392C4F0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32DD132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dark:text-gray-400"&gt;总GC次数&lt;/span&gt;</w:t>
      </w:r>
    </w:p>
    <w:p w14:paraId="1B3C761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totalGCCount }}&lt;/span&gt;</w:t>
      </w:r>
    </w:p>
    <w:p w14:paraId="5497947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50A9987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148A42D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dark:text-gray-400"&gt;总GC耗时&lt;/span&gt;</w:t>
      </w:r>
    </w:p>
    <w:p w14:paraId="68FA39E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totalGCTime }}ms&lt;/span&gt;</w:t>
      </w:r>
    </w:p>
    <w:p w14:paraId="49A8EE0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1555936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1B51CAD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dark:text-gray-400"&gt;平均GC耗时&lt;/span&gt;</w:t>
      </w:r>
    </w:p>
    <w:p w14:paraId="12F8DC0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averageGCTime }}ms&lt;/span&gt;</w:t>
      </w:r>
    </w:p>
    <w:p w14:paraId="1209DA3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4A518E1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0BD202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&lt;div class="flex justify-between items-center"&gt;</w:t>
      </w:r>
    </w:p>
    <w:p w14:paraId="4FCC19C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text-gray-600 dark:text-gray-400"&gt;等待Finalize对象&lt;/span&gt;</w:t>
      </w:r>
    </w:p>
    <w:p w14:paraId="3DA5FFB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&lt;span class="text-sm font-medium"&gt;{{ pendingFinalizationCount }}&lt;/span&gt;</w:t>
      </w:r>
    </w:p>
    <w:p w14:paraId="72ED9C1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&lt;/div&gt;</w:t>
      </w:r>
    </w:p>
    <w:p w14:paraId="5C7B3F2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&lt;/div&gt;</w:t>
      </w:r>
    </w:p>
    <w:p w14:paraId="163F558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&lt;/CardContent&gt;</w:t>
      </w:r>
    </w:p>
    <w:p w14:paraId="6ECCD13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&lt;/Card&gt;</w:t>
      </w:r>
    </w:p>
    <w:p w14:paraId="4725165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&lt;/div&gt;</w:t>
      </w:r>
    </w:p>
    <w:p w14:paraId="0CB331B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35B3B9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&lt;!-- 内存池详情表格 --&gt;</w:t>
      </w:r>
    </w:p>
    <w:p w14:paraId="531C22F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&lt;Card class="bg-white dark:bg-gray-800 mb-8"&gt;</w:t>
      </w:r>
    </w:p>
    <w:p w14:paraId="6D32674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&lt;CardHeader&gt;</w:t>
      </w:r>
    </w:p>
    <w:p w14:paraId="54B2F60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&lt;CardTitle class="text-lg font-semibold"&gt;内存池详情&lt;/CardTitle&gt;</w:t>
      </w:r>
    </w:p>
    <w:p w14:paraId="397F996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&lt;CardDescription&gt;各内存池的详细使用情况&lt;/CardDescription&gt;</w:t>
      </w:r>
    </w:p>
    <w:p w14:paraId="322C551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&lt;/CardHeader&gt;</w:t>
      </w:r>
    </w:p>
    <w:p w14:paraId="63520F6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&lt;CardContent&gt;</w:t>
      </w:r>
    </w:p>
    <w:p w14:paraId="416CE29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&lt;div class="overflow-x-auto"&gt;</w:t>
      </w:r>
    </w:p>
    <w:p w14:paraId="3C41AC6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&lt;table class="w-full text-sm"&gt;</w:t>
      </w:r>
    </w:p>
    <w:p w14:paraId="086A265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&lt;thead&gt;</w:t>
      </w:r>
    </w:p>
    <w:p w14:paraId="3244C9E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&lt;tr class="border-b"&gt;</w:t>
      </w:r>
    </w:p>
    <w:p w14:paraId="360CDC42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&lt;th class="text-left py-2 px-3"&gt;内存池名&lt;/th&gt;</w:t>
      </w:r>
    </w:p>
    <w:p w14:paraId="562F1D6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&lt;th class="text-left py-2 px-3"&gt;类型&lt;/th&gt;</w:t>
      </w:r>
    </w:p>
    <w:p w14:paraId="14C2794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&lt;th class="text-left py-2 px-3"&gt;当前使用&lt;/th&gt;</w:t>
      </w:r>
    </w:p>
    <w:p w14:paraId="5C8324B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&lt;th class="text-left py-2 px-3"&gt;峰值使用&lt;/th&gt;</w:t>
      </w:r>
    </w:p>
    <w:p w14:paraId="6E943CE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&lt;th class="text-left py-2 px-3"&gt;GC后使用&lt;/th&gt;</w:t>
      </w:r>
    </w:p>
    <w:p w14:paraId="1CCDA16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&lt;th class="text-left py-2 px-3"&gt;状态&lt;/th&gt;</w:t>
      </w:r>
    </w:p>
    <w:p w14:paraId="017DC7D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&lt;th class="text-left py-2 px-3"&gt;使用率&lt;/th&gt;</w:t>
      </w:r>
    </w:p>
    <w:p w14:paraId="659562C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&lt;/tr&gt;</w:t>
      </w:r>
    </w:p>
    <w:p w14:paraId="350C960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&lt;/thead&gt;</w:t>
      </w:r>
    </w:p>
    <w:p w14:paraId="0C896FF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&lt;tbody&gt;</w:t>
      </w:r>
    </w:p>
    <w:p w14:paraId="7CA4D43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&lt;tr v-for="pool in memoryPools" :key="pool.name" class="border-b hover:bg-gray-50 dark:hover:bg-gray-700"&gt;</w:t>
      </w:r>
    </w:p>
    <w:p w14:paraId="40A0C04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&lt;td class="py-2 px-3 font-medium"&gt;{{ pool.name }}&lt;/td&gt;</w:t>
      </w:r>
    </w:p>
    <w:p w14:paraId="33E1731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&lt;td class="py-2 px-3"&gt;</w:t>
      </w:r>
    </w:p>
    <w:p w14:paraId="58C906E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&lt;span :class="pool.type === 'HEAP' ? 'bg-blue-100 text-blue-800' : 'bg-gray-100 text-gray-800'"</w:t>
      </w:r>
    </w:p>
    <w:p w14:paraId="7904310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class="px-2 py-1 rounded text-xs"&gt;</w:t>
      </w:r>
    </w:p>
    <w:p w14:paraId="19FD910A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{{ pool.type }}</w:t>
      </w:r>
    </w:p>
    <w:p w14:paraId="0F2E35B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&lt;/span&gt;</w:t>
      </w:r>
    </w:p>
    <w:p w14:paraId="1F22953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&lt;/td&gt;</w:t>
      </w:r>
    </w:p>
    <w:p w14:paraId="5D3AA64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&lt;td class="py-2 px-3"&gt;{{ formatBytes(pool.usage.used) }}&lt;/td&gt;</w:t>
      </w:r>
    </w:p>
    <w:p w14:paraId="764D0A9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&lt;td class="py-2 px-3"&gt;{{ formatBytes(pool.peakUsage.used) }}&lt;/td&gt;</w:t>
      </w:r>
    </w:p>
    <w:p w14:paraId="7321F48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&lt;td class="py-2 px-3"&gt;{{ pool.collectionUsage ? formatBytes(pool.collectionUsage.used) : 'N/A' }}&lt;/td&gt;</w:t>
      </w:r>
    </w:p>
    <w:p w14:paraId="072408B8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&lt;td class="py-2 px-3"&gt;</w:t>
      </w:r>
    </w:p>
    <w:p w14:paraId="7AB3ADC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&lt;span :class="pool.valid ? 'bg-green-100 text-green-800' : 'bg-red-100 text-red-800'"</w:t>
      </w:r>
    </w:p>
    <w:p w14:paraId="0DE628D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class="px-2 py-1 rounded text-xs"&gt;</w:t>
      </w:r>
    </w:p>
    <w:p w14:paraId="5A1520F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{{ pool.valid ? '有效' : '无效' }}</w:t>
      </w:r>
    </w:p>
    <w:p w14:paraId="24B33B96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&lt;/span&gt;</w:t>
      </w:r>
    </w:p>
    <w:p w14:paraId="40D7737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&lt;/td&gt;</w:t>
      </w:r>
    </w:p>
    <w:p w14:paraId="3CFDB8CC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&lt;td class="py-2 px-3"&gt;</w:t>
      </w:r>
    </w:p>
    <w:p w14:paraId="773D267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&lt;div class="flex items-center gap-2"&gt;</w:t>
      </w:r>
    </w:p>
    <w:p w14:paraId="550D94F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&lt;div class="flex-1 bg-gray-200 rounded-full h-2"&gt;</w:t>
      </w:r>
    </w:p>
    <w:p w14:paraId="5EC3CC6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&lt;div class="bg-blue-500 h-2 rounded-full transition-all duration-300"</w:t>
      </w:r>
    </w:p>
    <w:p w14:paraId="16F4B90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       :style="{ width: `${getUsagePercentage(pool.usage)}%` }"&gt;&lt;/div&gt;</w:t>
      </w:r>
    </w:p>
    <w:p w14:paraId="042C179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&lt;/div&gt;</w:t>
      </w:r>
    </w:p>
    <w:p w14:paraId="0540FE8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  &lt;span class="text-xs text-gray-600"&gt;{{ getUsagePercentage(pool.usage).toFixed(1) }}%&lt;/span&gt;</w:t>
      </w:r>
    </w:p>
    <w:p w14:paraId="47F792E5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  &lt;/div&gt;</w:t>
      </w:r>
    </w:p>
    <w:p w14:paraId="5717B09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 &lt;/td&gt;</w:t>
      </w:r>
    </w:p>
    <w:p w14:paraId="2408246D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&lt;/tr&gt;</w:t>
      </w:r>
    </w:p>
    <w:p w14:paraId="00DB8D3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&lt;/tbody&gt;</w:t>
      </w:r>
    </w:p>
    <w:p w14:paraId="085D9C81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&lt;/table&gt;</w:t>
      </w:r>
    </w:p>
    <w:p w14:paraId="60DF236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&lt;/div&gt;</w:t>
      </w:r>
    </w:p>
    <w:p w14:paraId="4317C999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&lt;/CardContent&gt;</w:t>
      </w:r>
    </w:p>
    <w:p w14:paraId="78F5F40F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&lt;/Card&gt;</w:t>
      </w:r>
    </w:p>
    <w:p w14:paraId="2186F974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&lt;/div&gt;</w:t>
      </w:r>
    </w:p>
    <w:p w14:paraId="691AA697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&lt;/template&gt;</w:t>
      </w:r>
    </w:p>
    <w:p w14:paraId="763F3BE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9E9A7B0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&lt;script setup lang="ts"&gt;</w:t>
      </w:r>
    </w:p>
    <w:p w14:paraId="28F494E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组件逻辑代码在此处...</w:t>
      </w:r>
    </w:p>
    <w:p w14:paraId="60D03213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优速YouSpeed数据监控前端客户端 v1.0.7</w:t>
      </w:r>
    </w:p>
    <w:p w14:paraId="637E9BEE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// 版权所有 (c) 申请人 保留所有权利</w:t>
      </w:r>
    </w:p>
    <w:p w14:paraId="43849E7B">
      <w:pPr>
        <w:ind w:firstLine="233"/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Arial Narrow" w:hAnsi="Arial Narrow" w:eastAsia="Arial Unicode MS"/>
          <w:b w:val="0"/>
          <w:bCs/>
          <w:color w:val="000000" w:themeColor="text1"/>
          <w:kern w:val="2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&lt;/script&gt;</w:t>
      </w:r>
      <w:bookmarkStart w:id="0" w:name="_GoBack"/>
      <w:bookmarkEnd w:id="0"/>
    </w:p>
    <w:sectPr>
      <w:headerReference r:id="rId5" w:type="first"/>
      <w:headerReference r:id="rId4" w:type="default"/>
      <w:footerReference r:id="rId6" w:type="default"/>
      <w:pgSz w:w="11907" w:h="16840"/>
      <w:pgMar w:top="1412" w:right="1412" w:bottom="1140" w:left="1412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bbey">
    <w:altName w:val="Corbe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Gill Sans MT">
    <w:altName w:val="Yu Gothic UI"/>
    <w:panose1 w:val="020B0502020104020203"/>
    <w:charset w:val="00"/>
    <w:family w:val="swiss"/>
    <w:pitch w:val="default"/>
    <w:sig w:usb0="00000000" w:usb1="00000000" w:usb2="00000000" w:usb3="00000000" w:csb0="20000003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Arial Unicode MS">
    <w:altName w:val="宋体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10D4A">
    <w:pPr>
      <w:pStyle w:val="45"/>
      <w:jc w:val="right"/>
      <w:rPr>
        <w:rFonts w:hint="eastAsia"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55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58</w:t>
    </w:r>
    <w:r>
      <w:rPr>
        <w:rFonts w:eastAsia="PMingLiU"/>
        <w:b/>
        <w:lang w:val="en-GB" w:eastAsia="zh-HK"/>
      </w:rPr>
      <w:fldChar w:fldCharType="end"/>
    </w:r>
  </w:p>
  <w:p w14:paraId="35EABECB">
    <w:pPr>
      <w:pStyle w:val="45"/>
      <w:jc w:val="right"/>
      <w:rPr>
        <w:rFonts w:hint="eastAsia" w:eastAsia="宋体"/>
        <w:b/>
        <w:lang w:val="en-GB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7B4B9">
    <w:pPr>
      <w:pStyle w:val="24"/>
      <w:jc w:val="left"/>
      <w:rPr>
        <w:rFonts w:eastAsia="PMingLiU"/>
        <w:lang w:eastAsia="zh-HK"/>
      </w:rPr>
    </w:pPr>
  </w:p>
  <w:p w14:paraId="448DF552">
    <w:pPr>
      <w:pStyle w:val="24"/>
      <w:jc w:val="left"/>
      <w:rPr>
        <w:lang w:val="en-US" w:eastAsia="zh-CN"/>
      </w:rPr>
    </w:pPr>
    <w:r>
      <w:rPr>
        <w:rFonts w:hint="eastAsia"/>
        <w:lang w:val="en-US" w:eastAsia="zh-CN"/>
      </w:rPr>
      <w:t>优速YouSpeed V1.0.7    代码</w:t>
    </w:r>
    <w:r>
      <w:rPr>
        <w:sz w:val="20"/>
      </w:rPr>
      <mc:AlternateContent>
        <mc:Choice Requires="wps">
          <w:drawing>
            <wp:anchor distT="0" distB="0" distL="114935" distR="114935" simplePos="0" relativeHeight="251659264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9F1EF5">
                          <w:pPr>
                            <w:pStyle w:val="2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423.35pt;margin-top:0.15pt;height:16.1pt;width:38.9pt;mso-position-horizontal-relative:margin;z-index:251659264;mso-width-relative:page;mso-height-relative:page;" filled="f" stroked="f" coordsize="21600,21600" o:gfxdata="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Z7BQvWAAAABwEAAA8AAAAAAAAAAQAgAAAAIgAAAGRycy9kb3ducmV2&#10;LnhtbFBLAQIUABQAAAAIAIdO4kDVZB2vNwIAAGE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339F1EF5">
                    <w:pPr>
                      <w:pStyle w:val="2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pPr w:leftFromText="180" w:rightFromText="180" w:vertAnchor="page" w:horzAnchor="page" w:tblpX="1503" w:tblpY="727"/>
      <w:tblOverlap w:val="never"/>
      <w:tblW w:w="9096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126"/>
      <w:gridCol w:w="2970"/>
    </w:tblGrid>
    <w:tr w14:paraId="17F5299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89" w:hRule="exact"/>
      </w:trPr>
      <w:tc>
        <w:tcPr>
          <w:tcW w:w="6126" w:type="dxa"/>
          <w:vAlign w:val="center"/>
        </w:tcPr>
        <w:p w14:paraId="69D32190">
          <w:pPr>
            <w:pStyle w:val="24"/>
            <w:jc w:val="left"/>
            <w:rPr>
              <w:lang w:val="en-US" w:eastAsia="zh-CN"/>
            </w:rPr>
          </w:pPr>
          <w:r>
            <w:rPr>
              <w:rFonts w:hint="eastAsia"/>
              <w:lang w:val="en-US" w:eastAsia="zh-CN"/>
            </w:rPr>
            <w:t>优速YouSpeed V1.0.7    代码</w:t>
          </w:r>
        </w:p>
      </w:tc>
      <w:tc>
        <w:tcPr>
          <w:tcW w:w="2970" w:type="dxa"/>
          <w:tcBorders>
            <w:tl2br w:val="nil"/>
            <w:tr2bl w:val="nil"/>
          </w:tcBorders>
        </w:tcPr>
        <w:p w14:paraId="1C78F45E">
          <w:pPr>
            <w:spacing w:after="240"/>
            <w:jc w:val="right"/>
            <w:rPr>
              <w:lang w:eastAsia="zh-CN"/>
            </w:rPr>
          </w:pPr>
          <w:r>
            <w:rPr>
              <w:sz w:val="2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posOffset>-154305</wp:posOffset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6" name="文本框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51E88E">
                                <w:pPr>
                                  <w:pStyle w:val="24"/>
                                  <w:rPr>
                                    <w:rFonts w:hint="eastAsia" w:eastAsiaTheme="minorEastAsia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文本框 6" o:spid="_x0000_s1026" o:spt="202" type="#_x0000_t202" style="position:absolute;left:0pt;margin-left:-12.15pt;margin-top:0pt;height:144pt;width:144pt;mso-position-horizontal-relative:margin;mso-wrap-style:none;z-index:251660288;mso-width-relative:page;mso-height-relative:page;" filled="f" stroked="f" coordsize="21600,21600" o:gfxdata="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3rmyHWAAAACAEAAA8AAAAAAAAAAQAgAAAAIgAAAGRycy9kb3ducmV2LnhtbFBL&#10;AQIUABQAAAAIAIdO4kAwiRJeMQIAAGEEAAAOAAAAAAAAAAEAIAAAACUBAABkcnMvZTJvRG9jLnht&#10;bFBLBQYAAAAABgAGAFkBAADI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A51E88E">
                          <w:pPr>
                            <w:pStyle w:val="2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eastAsia"/>
              <w:lang w:val="en-US" w:eastAsia="zh-CN"/>
            </w:rPr>
            <w:t>1</w:t>
          </w:r>
        </w:p>
      </w:tc>
    </w:tr>
  </w:tbl>
  <w:p w14:paraId="1DD9D292">
    <w:pPr>
      <w:rPr>
        <w:sz w:val="2"/>
        <w:szCs w:val="2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E10F19"/>
    <w:multiLevelType w:val="multilevel"/>
    <w:tmpl w:val="06E10F1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 w:tentative="0">
      <w:start w:val="1"/>
      <w:numFmt w:val="decimal"/>
      <w:pStyle w:val="9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>
    <w:nsid w:val="0E40645D"/>
    <w:multiLevelType w:val="multilevel"/>
    <w:tmpl w:val="0E40645D"/>
    <w:lvl w:ilvl="0" w:tentative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hint="default" w:cs="Times New Roman"/>
      </w:rPr>
    </w:lvl>
    <w:lvl w:ilvl="1" w:tentative="0">
      <w:start w:val="1"/>
      <w:numFmt w:val="upperLetter"/>
      <w:pStyle w:val="71"/>
      <w:lvlText w:val="%2."/>
      <w:lvlJc w:val="left"/>
      <w:pPr>
        <w:tabs>
          <w:tab w:val="left" w:pos="431"/>
        </w:tabs>
        <w:ind w:left="431" w:hanging="431"/>
      </w:pPr>
      <w:rPr>
        <w:rFonts w:hint="default" w:ascii="Arial" w:hAnsi="Arial" w:cs="Aria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 w:tentative="0">
      <w:start w:val="1"/>
      <w:numFmt w:val="decimal"/>
      <w:pStyle w:val="79"/>
      <w:lvlText w:val="%2%3."/>
      <w:lvlJc w:val="left"/>
      <w:pPr>
        <w:tabs>
          <w:tab w:val="left" w:pos="1298"/>
        </w:tabs>
        <w:ind w:left="1298" w:hanging="578"/>
      </w:pPr>
      <w:rPr>
        <w:rFonts w:hint="default" w:cs="Times New Roman"/>
      </w:rPr>
    </w:lvl>
    <w:lvl w:ilvl="3" w:tentative="0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hint="default" w:cs="Times New Roman"/>
      </w:rPr>
    </w:lvl>
    <w:lvl w:ilvl="4" w:tentative="0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hint="default" w:cs="Times New Roman"/>
      </w:rPr>
    </w:lvl>
    <w:lvl w:ilvl="5" w:tentative="0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hint="default" w:cs="Times New Roman"/>
      </w:rPr>
    </w:lvl>
    <w:lvl w:ilvl="6" w:tentative="0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hint="default" w:cs="Times New Roman"/>
      </w:rPr>
    </w:lvl>
    <w:lvl w:ilvl="7" w:tentative="0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hint="default" w:cs="Times New Roman"/>
      </w:rPr>
    </w:lvl>
    <w:lvl w:ilvl="8" w:tentative="0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hint="default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420"/>
  <w:hyphenationZone w:val="425"/>
  <w:doNotHyphenateCaps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C95"/>
    <w:rsid w:val="0075078E"/>
    <w:rsid w:val="00750A2F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63F"/>
    <w:rsid w:val="00E957A8"/>
    <w:rsid w:val="00E959F4"/>
    <w:rsid w:val="00E95C13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AE4"/>
    <w:rsid w:val="00EA51AD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E6E51AD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EA2BBB"/>
    <w:rsid w:val="75FB0AF6"/>
    <w:rsid w:val="761F4EAF"/>
    <w:rsid w:val="76514A1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 w:locked="1"/>
    <w:lsdException w:qFormat="1" w:unhideWhenUsed="0" w:uiPriority="0" w:semiHidden="0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 w:locked="1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 w:locked="1"/>
    <w:lsdException w:uiPriority="99" w:name="envelope return" w:locked="1"/>
    <w:lsdException w:qFormat="1" w:unhideWhenUsed="0" w:uiPriority="0" w:semiHidden="0" w:name="footnote reference"/>
    <w:lsdException w:qFormat="1" w:unhideWhenUsed="0" w:uiPriority="99" w:name="annotation reference"/>
    <w:lsdException w:uiPriority="99" w:name="line number" w:locked="1"/>
    <w:lsdException w:qFormat="1" w:unhideWhenUsed="0" w:uiPriority="0" w:semiHidden="0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qFormat="1" w:unhideWhenUsed="0" w:uiPriority="0" w:semiHidden="0" w:name="List" w:locked="1"/>
    <w:lsdException w:qFormat="1" w:unhideWhenUsed="0" w:uiPriority="0" w:semiHidden="0" w:name="List Bullet" w:locked="1"/>
    <w:lsdException w:uiPriority="99" w:name="List Number" w:locked="1"/>
    <w:lsdException w:uiPriority="99" w:name="List 2" w:locked="1"/>
    <w:lsdException w:uiPriority="99" w:name="List 3" w:locked="1"/>
    <w:lsdException w:uiPriority="99" w:name="List 4" w:locked="1"/>
    <w:lsdException w:uiPriority="99" w:name="List 5" w:locked="1"/>
    <w:lsdException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0" w:semiHidden="0" w:name="Title"/>
    <w:lsdException w:uiPriority="99" w:name="Closing" w:locked="1"/>
    <w:lsdException w:uiPriority="99" w:name="Signature" w:locked="1"/>
    <w:lsdException w:qFormat="1" w:uiPriority="1" w:semiHidden="0" w:name="Default Paragraph Font"/>
    <w:lsdException w:qFormat="1" w:unhideWhenUsed="0" w:uiPriority="0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qFormat="1" w:unhideWhenUsed="0" w:uiPriority="0" w:semiHidden="0" w:name="Subtitle"/>
    <w:lsdException w:uiPriority="99" w:name="Salutation" w:locked="1"/>
    <w:lsdException w:uiPriority="99" w:name="Date" w:locked="1"/>
    <w:lsdException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qFormat="1" w:unhideWhenUsed="0" w:uiPriority="0" w:semiHidden="0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qFormat="1" w:unhideWhenUsed="0" w:uiPriority="99" w:semiHidden="0" w:name="Hyperlink"/>
    <w:lsdException w:qFormat="1" w:unhideWhenUsed="0" w:uiPriority="0" w:semiHidden="0" w:name="FollowedHyperlink" w:locked="1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iPriority="99" w:semiHidden="0" w:name="Plain Text" w:locked="1"/>
    <w:lsdException w:uiPriority="99" w:name="E-mail Signature" w:locked="1"/>
    <w:lsdException w:qFormat="1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qFormat="1" w:unhideWhenUsed="0" w:uiPriority="0" w:semiHidden="0" w:name="HTML Code" w:locked="1"/>
    <w:lsdException w:uiPriority="99" w:name="HTML Definition" w:locked="1"/>
    <w:lsdException w:uiPriority="99" w:name="HTML Keyboard" w:locked="1"/>
    <w:lsdException w:qFormat="1" w:uiPriority="99" w:semiHidden="0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qFormat="1" w:uiPriority="99" w:semiHidden="0" w:name="Normal Table"/>
    <w:lsdException w:qFormat="1" w:unhideWhenUsed="0" w:uiPriority="0" w:name="annotation subject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qFormat="1" w:unhideWhenUsed="0" w:uiPriority="0" w:name="Balloon Text"/>
    <w:lsdException w:qFormat="1" w:unhideWhenUsed="0" w:uiPriority="59" w:semiHidden="0" w:name="Table Grid"/>
    <w:lsdException w:uiPriority="99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Arial" w:hAnsi="Arial" w:cs="Arial" w:eastAsiaTheme="minorEastAsia"/>
      <w:lang w:val="de-DE" w:eastAsia="en-US" w:bidi="ar-SA"/>
    </w:rPr>
  </w:style>
  <w:style w:type="paragraph" w:styleId="2">
    <w:name w:val="heading 1"/>
    <w:basedOn w:val="1"/>
    <w:next w:val="3"/>
    <w:link w:val="51"/>
    <w:qFormat/>
    <w:uiPriority w:val="0"/>
    <w:pPr>
      <w:keepNext/>
      <w:numPr>
        <w:ilvl w:val="0"/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4">
    <w:name w:val="heading 2"/>
    <w:basedOn w:val="1"/>
    <w:next w:val="3"/>
    <w:link w:val="52"/>
    <w:qFormat/>
    <w:uiPriority w:val="0"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5">
    <w:name w:val="heading 3"/>
    <w:basedOn w:val="1"/>
    <w:next w:val="3"/>
    <w:link w:val="53"/>
    <w:qFormat/>
    <w:uiPriority w:val="0"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6">
    <w:name w:val="heading 4"/>
    <w:basedOn w:val="1"/>
    <w:next w:val="3"/>
    <w:link w:val="54"/>
    <w:qFormat/>
    <w:uiPriority w:val="0"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7">
    <w:name w:val="heading 5"/>
    <w:basedOn w:val="1"/>
    <w:next w:val="3"/>
    <w:link w:val="55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8">
    <w:name w:val="heading 6"/>
    <w:basedOn w:val="1"/>
    <w:next w:val="3"/>
    <w:link w:val="56"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9">
    <w:name w:val="heading 7"/>
    <w:basedOn w:val="1"/>
    <w:next w:val="3"/>
    <w:link w:val="57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10">
    <w:name w:val="heading 8"/>
    <w:basedOn w:val="1"/>
    <w:next w:val="3"/>
    <w:link w:val="58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11">
    <w:name w:val="heading 9"/>
    <w:basedOn w:val="1"/>
    <w:next w:val="3"/>
    <w:link w:val="59"/>
    <w:qFormat/>
    <w:uiPriority w:val="0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12">
    <w:name w:val="Default Paragraph Font"/>
    <w:unhideWhenUsed/>
    <w:qFormat/>
    <w:uiPriority w:val="1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Text"/>
    <w:basedOn w:val="1"/>
    <w:qFormat/>
    <w:uiPriority w:val="0"/>
    <w:pPr>
      <w:jc w:val="both"/>
    </w:pPr>
    <w:rPr>
      <w:lang w:val="en-US"/>
    </w:rPr>
  </w:style>
  <w:style w:type="character" w:styleId="14">
    <w:name w:val="footnote reference"/>
    <w:qFormat/>
    <w:uiPriority w:val="0"/>
    <w:rPr>
      <w:rFonts w:cs="Times New Roman"/>
      <w:vertAlign w:val="superscript"/>
    </w:rPr>
  </w:style>
  <w:style w:type="character" w:styleId="15">
    <w:name w:val="annotation reference"/>
    <w:semiHidden/>
    <w:qFormat/>
    <w:uiPriority w:val="99"/>
    <w:rPr>
      <w:rFonts w:cs="Times New Roman"/>
      <w:sz w:val="16"/>
      <w:szCs w:val="16"/>
    </w:rPr>
  </w:style>
  <w:style w:type="character" w:styleId="16">
    <w:name w:val="Hyperlink"/>
    <w:qFormat/>
    <w:uiPriority w:val="99"/>
    <w:rPr>
      <w:rFonts w:cs="Times New Roman"/>
      <w:color w:val="0000FF"/>
      <w:u w:val="single"/>
    </w:rPr>
  </w:style>
  <w:style w:type="character" w:styleId="17">
    <w:name w:val="page number"/>
    <w:qFormat/>
    <w:locked/>
    <w:uiPriority w:val="0"/>
  </w:style>
  <w:style w:type="character" w:styleId="18">
    <w:name w:val="Emphasis"/>
    <w:basedOn w:val="12"/>
    <w:qFormat/>
    <w:uiPriority w:val="20"/>
    <w:rPr>
      <w:i/>
      <w:iCs/>
    </w:rPr>
  </w:style>
  <w:style w:type="character" w:styleId="19">
    <w:name w:val="HTML Code"/>
    <w:qFormat/>
    <w:locked/>
    <w:uiPriority w:val="0"/>
    <w:rPr>
      <w:rFonts w:ascii="Courier New" w:hAnsi="Courier New" w:eastAsia="Times New Roman" w:cs="Courier New"/>
      <w:sz w:val="18"/>
      <w:szCs w:val="18"/>
    </w:rPr>
  </w:style>
  <w:style w:type="character" w:styleId="20">
    <w:name w:val="Strong"/>
    <w:qFormat/>
    <w:uiPriority w:val="22"/>
    <w:rPr>
      <w:b/>
      <w:bCs/>
    </w:rPr>
  </w:style>
  <w:style w:type="character" w:styleId="21">
    <w:name w:val="FollowedHyperlink"/>
    <w:qFormat/>
    <w:locked/>
    <w:uiPriority w:val="0"/>
    <w:rPr>
      <w:color w:val="800080"/>
      <w:u w:val="single"/>
    </w:rPr>
  </w:style>
  <w:style w:type="paragraph" w:styleId="22">
    <w:name w:val="toc 4"/>
    <w:basedOn w:val="1"/>
    <w:next w:val="1"/>
    <w:qFormat/>
    <w:uiPriority w:val="39"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23">
    <w:name w:val="index 1"/>
    <w:basedOn w:val="1"/>
    <w:next w:val="1"/>
    <w:semiHidden/>
    <w:qFormat/>
    <w:uiPriority w:val="0"/>
    <w:pPr>
      <w:ind w:left="200" w:hanging="200"/>
    </w:pPr>
  </w:style>
  <w:style w:type="paragraph" w:styleId="24">
    <w:name w:val="header"/>
    <w:basedOn w:val="1"/>
    <w:link w:val="65"/>
    <w:qFormat/>
    <w:uiPriority w:val="99"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25">
    <w:name w:val="toc 2"/>
    <w:basedOn w:val="1"/>
    <w:next w:val="1"/>
    <w:qFormat/>
    <w:uiPriority w:val="39"/>
    <w:pPr>
      <w:spacing w:after="0"/>
      <w:ind w:left="200"/>
    </w:pPr>
  </w:style>
  <w:style w:type="paragraph" w:styleId="26">
    <w:name w:val="toc 5"/>
    <w:basedOn w:val="1"/>
    <w:next w:val="1"/>
    <w:qFormat/>
    <w:uiPriority w:val="39"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27">
    <w:name w:val="toc 7"/>
    <w:basedOn w:val="1"/>
    <w:next w:val="1"/>
    <w:qFormat/>
    <w:uiPriority w:val="39"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28">
    <w:name w:val="toc 8"/>
    <w:basedOn w:val="1"/>
    <w:next w:val="1"/>
    <w:qFormat/>
    <w:uiPriority w:val="39"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29">
    <w:name w:val="table of figures"/>
    <w:basedOn w:val="1"/>
    <w:next w:val="1"/>
    <w:qFormat/>
    <w:uiPriority w:val="99"/>
    <w:pPr>
      <w:spacing w:after="0"/>
    </w:pPr>
  </w:style>
  <w:style w:type="paragraph" w:styleId="30">
    <w:name w:val="List"/>
    <w:basedOn w:val="31"/>
    <w:qFormat/>
    <w:locked/>
    <w:uiPriority w:val="0"/>
    <w:rPr>
      <w:rFonts w:cs="Tahoma"/>
    </w:rPr>
  </w:style>
  <w:style w:type="paragraph" w:styleId="31">
    <w:name w:val="Body Text"/>
    <w:basedOn w:val="1"/>
    <w:link w:val="156"/>
    <w:qFormat/>
    <w:locked/>
    <w:uiPriority w:val="0"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32">
    <w:name w:val="toc 1"/>
    <w:basedOn w:val="1"/>
    <w:next w:val="1"/>
    <w:qFormat/>
    <w:uiPriority w:val="39"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33">
    <w:name w:val="List Bullet"/>
    <w:basedOn w:val="1"/>
    <w:link w:val="171"/>
    <w:qFormat/>
    <w:locked/>
    <w:uiPriority w:val="0"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34">
    <w:name w:val="Subtitle"/>
    <w:basedOn w:val="1"/>
    <w:next w:val="1"/>
    <w:link w:val="159"/>
    <w:qFormat/>
    <w:uiPriority w:val="0"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35">
    <w:name w:val="Document Map"/>
    <w:basedOn w:val="1"/>
    <w:link w:val="66"/>
    <w:semiHidden/>
    <w:qFormat/>
    <w:uiPriority w:val="0"/>
    <w:pPr>
      <w:shd w:val="clear" w:color="auto" w:fill="000080"/>
    </w:pPr>
    <w:rPr>
      <w:rFonts w:ascii="Times New Roman" w:hAnsi="Times New Roman" w:cs="Times New Roman"/>
    </w:rPr>
  </w:style>
  <w:style w:type="paragraph" w:styleId="36">
    <w:name w:val="toc 9"/>
    <w:basedOn w:val="1"/>
    <w:next w:val="1"/>
    <w:qFormat/>
    <w:uiPriority w:val="39"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37">
    <w:name w:val="Title"/>
    <w:basedOn w:val="1"/>
    <w:link w:val="60"/>
    <w:qFormat/>
    <w:uiPriority w:val="0"/>
    <w:pPr>
      <w:spacing w:before="360" w:after="360"/>
      <w:jc w:val="center"/>
    </w:pPr>
    <w:rPr>
      <w:b/>
      <w:bCs/>
      <w:sz w:val="72"/>
      <w:szCs w:val="72"/>
    </w:rPr>
  </w:style>
  <w:style w:type="paragraph" w:styleId="38">
    <w:name w:val="annotation text"/>
    <w:basedOn w:val="1"/>
    <w:link w:val="68"/>
    <w:semiHidden/>
    <w:qFormat/>
    <w:uiPriority w:val="99"/>
  </w:style>
  <w:style w:type="paragraph" w:styleId="39">
    <w:name w:val="toc 3"/>
    <w:basedOn w:val="1"/>
    <w:next w:val="1"/>
    <w:qFormat/>
    <w:uiPriority w:val="39"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40">
    <w:name w:val="caption"/>
    <w:basedOn w:val="1"/>
    <w:next w:val="1"/>
    <w:qFormat/>
    <w:uiPriority w:val="0"/>
    <w:pPr>
      <w:spacing w:before="120" w:line="288" w:lineRule="auto"/>
      <w:jc w:val="center"/>
    </w:pPr>
    <w:rPr>
      <w:b/>
      <w:bCs/>
    </w:rPr>
  </w:style>
  <w:style w:type="paragraph" w:styleId="41">
    <w:name w:val="Plain Text"/>
    <w:basedOn w:val="1"/>
    <w:link w:val="182"/>
    <w:unhideWhenUsed/>
    <w:qFormat/>
    <w:locked/>
    <w:uiPriority w:val="99"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42">
    <w:name w:val="Body Text 3"/>
    <w:basedOn w:val="1"/>
    <w:link w:val="170"/>
    <w:qFormat/>
    <w:locked/>
    <w:uiPriority w:val="0"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hAnsi="Abbey" w:eastAsia="宋体"/>
      <w:lang w:val="en-US"/>
    </w:rPr>
  </w:style>
  <w:style w:type="paragraph" w:styleId="43">
    <w:name w:val="HTML Preformatted"/>
    <w:basedOn w:val="1"/>
    <w:link w:val="189"/>
    <w:unhideWhenUsed/>
    <w:qFormat/>
    <w:lock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eastAsia="Times New Roman" w:cs="Courier New"/>
      <w:lang w:val="en-US" w:eastAsia="zh-CN"/>
    </w:rPr>
  </w:style>
  <w:style w:type="paragraph" w:styleId="44">
    <w:name w:val="footnote text"/>
    <w:basedOn w:val="1"/>
    <w:link w:val="89"/>
    <w:qFormat/>
    <w:uiPriority w:val="0"/>
    <w:pPr>
      <w:spacing w:after="0"/>
    </w:pPr>
  </w:style>
  <w:style w:type="paragraph" w:styleId="45">
    <w:name w:val="footer"/>
    <w:basedOn w:val="1"/>
    <w:link w:val="67"/>
    <w:qFormat/>
    <w:uiPriority w:val="0"/>
    <w:pPr>
      <w:tabs>
        <w:tab w:val="center" w:pos="4536"/>
        <w:tab w:val="right" w:pos="9072"/>
      </w:tabs>
    </w:pPr>
    <w:rPr>
      <w:sz w:val="16"/>
      <w:szCs w:val="16"/>
    </w:rPr>
  </w:style>
  <w:style w:type="paragraph" w:styleId="46">
    <w:name w:val="annotation subject"/>
    <w:basedOn w:val="38"/>
    <w:next w:val="38"/>
    <w:link w:val="69"/>
    <w:semiHidden/>
    <w:qFormat/>
    <w:uiPriority w:val="0"/>
    <w:rPr>
      <w:b/>
      <w:bCs/>
    </w:rPr>
  </w:style>
  <w:style w:type="paragraph" w:styleId="47">
    <w:name w:val="Normal (Web)"/>
    <w:basedOn w:val="1"/>
    <w:unhideWhenUsed/>
    <w:qFormat/>
    <w:lock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 w:eastAsia="zh-CN"/>
    </w:rPr>
  </w:style>
  <w:style w:type="paragraph" w:styleId="48">
    <w:name w:val="toc 6"/>
    <w:basedOn w:val="1"/>
    <w:next w:val="1"/>
    <w:qFormat/>
    <w:uiPriority w:val="39"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49">
    <w:name w:val="Balloon Text"/>
    <w:basedOn w:val="1"/>
    <w:link w:val="70"/>
    <w:semiHidden/>
    <w:qFormat/>
    <w:uiPriority w:val="0"/>
    <w:rPr>
      <w:rFonts w:ascii="Times New Roman" w:hAnsi="Times New Roman" w:cs="Times New Roman"/>
      <w:sz w:val="16"/>
      <w:szCs w:val="16"/>
    </w:rPr>
  </w:style>
  <w:style w:type="table" w:styleId="50">
    <w:name w:val="Table Grid"/>
    <w:basedOn w:val="13"/>
    <w:qFormat/>
    <w:uiPriority w:val="59"/>
    <w:pPr>
      <w:spacing w:after="12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1">
    <w:name w:val="标题 1 Char"/>
    <w:link w:val="2"/>
    <w:qFormat/>
    <w:locked/>
    <w:uiPriority w:val="0"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52">
    <w:name w:val="标题 2 Char"/>
    <w:link w:val="4"/>
    <w:qFormat/>
    <w:locked/>
    <w:uiPriority w:val="0"/>
    <w:rPr>
      <w:rFonts w:ascii="Arial" w:hAnsi="Arial" w:cs="Arial"/>
      <w:b/>
      <w:bCs/>
      <w:sz w:val="24"/>
      <w:szCs w:val="24"/>
      <w:lang w:val="de-DE"/>
    </w:rPr>
  </w:style>
  <w:style w:type="character" w:customStyle="1" w:styleId="53">
    <w:name w:val="标题 3 Char"/>
    <w:link w:val="5"/>
    <w:qFormat/>
    <w:locked/>
    <w:uiPriority w:val="0"/>
    <w:rPr>
      <w:rFonts w:ascii="Arial" w:hAnsi="Arial" w:cs="Arial"/>
      <w:sz w:val="22"/>
      <w:szCs w:val="22"/>
      <w:lang w:val="de-DE" w:eastAsia="zh-CN"/>
    </w:rPr>
  </w:style>
  <w:style w:type="character" w:customStyle="1" w:styleId="54">
    <w:name w:val="标题 4 Char"/>
    <w:link w:val="6"/>
    <w:qFormat/>
    <w:locked/>
    <w:uiPriority w:val="0"/>
    <w:rPr>
      <w:rFonts w:ascii="Arial" w:hAnsi="Arial" w:cs="Arial"/>
      <w:sz w:val="22"/>
      <w:szCs w:val="22"/>
      <w:lang w:val="de-DE"/>
    </w:rPr>
  </w:style>
  <w:style w:type="character" w:customStyle="1" w:styleId="55">
    <w:name w:val="标题 5 Char"/>
    <w:link w:val="7"/>
    <w:qFormat/>
    <w:locked/>
    <w:uiPriority w:val="0"/>
    <w:rPr>
      <w:rFonts w:ascii="Arial" w:hAnsi="Arial" w:cs="Arial"/>
      <w:sz w:val="22"/>
      <w:szCs w:val="22"/>
      <w:lang w:val="de-DE"/>
    </w:rPr>
  </w:style>
  <w:style w:type="character" w:customStyle="1" w:styleId="56">
    <w:name w:val="标题 6 Char"/>
    <w:link w:val="8"/>
    <w:qFormat/>
    <w:locked/>
    <w:uiPriority w:val="0"/>
    <w:rPr>
      <w:i/>
      <w:iCs/>
      <w:sz w:val="22"/>
      <w:szCs w:val="22"/>
      <w:lang w:val="de-DE"/>
    </w:rPr>
  </w:style>
  <w:style w:type="character" w:customStyle="1" w:styleId="57">
    <w:name w:val="标题 7 Char"/>
    <w:link w:val="9"/>
    <w:qFormat/>
    <w:locked/>
    <w:uiPriority w:val="0"/>
    <w:rPr>
      <w:rFonts w:ascii="Arial" w:hAnsi="Arial" w:cs="Arial"/>
      <w:lang w:val="de-DE"/>
    </w:rPr>
  </w:style>
  <w:style w:type="character" w:customStyle="1" w:styleId="58">
    <w:name w:val="标题 8 Char"/>
    <w:link w:val="10"/>
    <w:qFormat/>
    <w:locked/>
    <w:uiPriority w:val="0"/>
    <w:rPr>
      <w:rFonts w:ascii="Arial" w:hAnsi="Arial" w:cs="Arial"/>
      <w:i/>
      <w:iCs/>
      <w:lang w:val="de-DE"/>
    </w:rPr>
  </w:style>
  <w:style w:type="character" w:customStyle="1" w:styleId="59">
    <w:name w:val="标题 9 Char"/>
    <w:link w:val="11"/>
    <w:qFormat/>
    <w:locked/>
    <w:uiPriority w:val="0"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60">
    <w:name w:val="标题 Char"/>
    <w:link w:val="37"/>
    <w:qFormat/>
    <w:locked/>
    <w:uiPriority w:val="99"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61">
    <w:name w:val="Tabelle Überschrift"/>
    <w:basedOn w:val="1"/>
    <w:qFormat/>
    <w:uiPriority w:val="0"/>
    <w:pPr>
      <w:spacing w:before="120" w:line="24" w:lineRule="atLeast"/>
    </w:pPr>
    <w:rPr>
      <w:b/>
      <w:bCs/>
      <w:color w:val="000000"/>
    </w:rPr>
  </w:style>
  <w:style w:type="paragraph" w:customStyle="1" w:styleId="62">
    <w:name w:val="Tabelle Standard"/>
    <w:basedOn w:val="1"/>
    <w:qFormat/>
    <w:uiPriority w:val="0"/>
    <w:pPr>
      <w:spacing w:before="60" w:after="60"/>
    </w:pPr>
  </w:style>
  <w:style w:type="character" w:customStyle="1" w:styleId="63">
    <w:name w:val="Tabelle Standard Zchn"/>
    <w:qFormat/>
    <w:uiPriority w:val="0"/>
    <w:rPr>
      <w:rFonts w:ascii="Arial" w:hAnsi="Arial" w:cs="Arial"/>
      <w:lang w:val="de-DE"/>
    </w:rPr>
  </w:style>
  <w:style w:type="paragraph" w:customStyle="1" w:styleId="64">
    <w:name w:val="Überschrift 1 noIndex"/>
    <w:basedOn w:val="1"/>
    <w:next w:val="3"/>
    <w:qFormat/>
    <w:uiPriority w:val="0"/>
    <w:pPr>
      <w:spacing w:before="240" w:after="240"/>
    </w:pPr>
    <w:rPr>
      <w:b/>
      <w:bCs/>
      <w:sz w:val="28"/>
      <w:szCs w:val="28"/>
    </w:rPr>
  </w:style>
  <w:style w:type="character" w:customStyle="1" w:styleId="65">
    <w:name w:val="页眉 Char"/>
    <w:link w:val="24"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66">
    <w:name w:val="文档结构图 Char"/>
    <w:link w:val="35"/>
    <w:semiHidden/>
    <w:qFormat/>
    <w:locked/>
    <w:uiPriority w:val="99"/>
    <w:rPr>
      <w:rFonts w:cs="Arial"/>
      <w:sz w:val="2"/>
      <w:lang w:val="de-DE"/>
    </w:rPr>
  </w:style>
  <w:style w:type="character" w:customStyle="1" w:styleId="67">
    <w:name w:val="页脚 Char"/>
    <w:link w:val="45"/>
    <w:semiHidden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68">
    <w:name w:val="批注文字 Char"/>
    <w:link w:val="38"/>
    <w:semiHidden/>
    <w:qFormat/>
    <w:locked/>
    <w:uiPriority w:val="99"/>
    <w:rPr>
      <w:rFonts w:ascii="Arial" w:hAnsi="Arial" w:cs="Arial"/>
      <w:sz w:val="20"/>
      <w:szCs w:val="20"/>
      <w:lang w:val="de-DE"/>
    </w:rPr>
  </w:style>
  <w:style w:type="character" w:customStyle="1" w:styleId="69">
    <w:name w:val="批注主题 Char"/>
    <w:link w:val="46"/>
    <w:semiHidden/>
    <w:qFormat/>
    <w:locked/>
    <w:uiPriority w:val="99"/>
    <w:rPr>
      <w:rFonts w:ascii="Arial" w:hAnsi="Arial" w:cs="Arial"/>
      <w:b/>
      <w:bCs/>
      <w:sz w:val="20"/>
      <w:szCs w:val="20"/>
      <w:lang w:val="de-DE"/>
    </w:rPr>
  </w:style>
  <w:style w:type="character" w:customStyle="1" w:styleId="70">
    <w:name w:val="批注框文本 Char"/>
    <w:link w:val="49"/>
    <w:semiHidden/>
    <w:qFormat/>
    <w:locked/>
    <w:uiPriority w:val="99"/>
    <w:rPr>
      <w:rFonts w:cs="Arial"/>
      <w:sz w:val="2"/>
      <w:lang w:val="de-DE"/>
    </w:rPr>
  </w:style>
  <w:style w:type="paragraph" w:customStyle="1" w:styleId="71">
    <w:name w:val="Überschrift 1 Anhang"/>
    <w:basedOn w:val="4"/>
    <w:next w:val="3"/>
    <w:qFormat/>
    <w:uiPriority w:val="0"/>
    <w:pPr>
      <w:numPr>
        <w:numId w:val="2"/>
      </w:numPr>
      <w:tabs>
        <w:tab w:val="left" w:pos="-360"/>
        <w:tab w:val="left" w:pos="431"/>
      </w:tabs>
    </w:pPr>
  </w:style>
  <w:style w:type="paragraph" w:customStyle="1" w:styleId="72">
    <w:name w:val="Kommentar"/>
    <w:basedOn w:val="3"/>
    <w:qFormat/>
    <w:uiPriority w:val="0"/>
    <w:rPr>
      <w:rFonts w:ascii="Times New Roman" w:hAnsi="Times New Roman" w:cs="Times New Roman"/>
      <w:i/>
      <w:iCs/>
    </w:rPr>
  </w:style>
  <w:style w:type="character" w:customStyle="1" w:styleId="73">
    <w:name w:val="Text Zchn"/>
    <w:qFormat/>
    <w:uiPriority w:val="0"/>
    <w:rPr>
      <w:rFonts w:ascii="Arial" w:hAnsi="Arial" w:cs="Arial"/>
      <w:lang w:val="de-DE"/>
    </w:rPr>
  </w:style>
  <w:style w:type="character" w:customStyle="1" w:styleId="74">
    <w:name w:val="Kommentar Zchn"/>
    <w:qFormat/>
    <w:uiPriority w:val="0"/>
    <w:rPr>
      <w:rFonts w:ascii="Arial" w:hAnsi="Arial" w:cs="Arial"/>
      <w:i/>
      <w:iCs/>
      <w:lang w:val="de-DE"/>
    </w:rPr>
  </w:style>
  <w:style w:type="paragraph" w:customStyle="1" w:styleId="75">
    <w:name w:val="Anleitung"/>
    <w:basedOn w:val="3"/>
    <w:next w:val="3"/>
    <w:qFormat/>
    <w:uiPriority w:val="0"/>
    <w:rPr>
      <w:rFonts w:ascii="Times New Roman" w:hAnsi="Times New Roman" w:cs="Times New Roman"/>
      <w:i/>
      <w:iCs/>
      <w:color w:val="3366FF"/>
    </w:rPr>
  </w:style>
  <w:style w:type="paragraph" w:customStyle="1" w:styleId="76">
    <w:name w:val="Überschrift 1 noNumber"/>
    <w:basedOn w:val="2"/>
    <w:next w:val="3"/>
    <w:qFormat/>
    <w:uiPriority w:val="0"/>
    <w:pPr>
      <w:numPr>
        <w:numId w:val="0"/>
      </w:numPr>
    </w:pPr>
  </w:style>
  <w:style w:type="character" w:customStyle="1" w:styleId="77">
    <w:name w:val="Anleitung Zchn"/>
    <w:qFormat/>
    <w:uiPriority w:val="0"/>
    <w:rPr>
      <w:rFonts w:ascii="Arial" w:hAnsi="Arial" w:cs="Arial"/>
      <w:i/>
      <w:iCs/>
      <w:color w:val="3366FF"/>
      <w:lang w:val="de-DE"/>
    </w:rPr>
  </w:style>
  <w:style w:type="character" w:customStyle="1" w:styleId="78">
    <w:name w:val="Char"/>
    <w:qFormat/>
    <w:uiPriority w:val="0"/>
    <w:rPr>
      <w:rFonts w:ascii="Arial" w:hAnsi="Arial" w:cs="Arial"/>
      <w:sz w:val="16"/>
      <w:szCs w:val="16"/>
      <w:lang w:val="de-DE"/>
    </w:rPr>
  </w:style>
  <w:style w:type="paragraph" w:customStyle="1" w:styleId="79">
    <w:name w:val="Überschrift 2 Anhang"/>
    <w:basedOn w:val="5"/>
    <w:qFormat/>
    <w:uiPriority w:val="0"/>
    <w:pPr>
      <w:numPr>
        <w:numId w:val="2"/>
      </w:numPr>
      <w:tabs>
        <w:tab w:val="left" w:pos="-360"/>
        <w:tab w:val="left" w:pos="578"/>
        <w:tab w:val="left" w:pos="1298"/>
      </w:tabs>
      <w:ind w:left="578"/>
    </w:pPr>
  </w:style>
  <w:style w:type="character" w:customStyle="1" w:styleId="80">
    <w:name w:val="tw4winMark"/>
    <w:qFormat/>
    <w:uiPriority w:val="0"/>
    <w:rPr>
      <w:rFonts w:ascii="Courier New" w:hAnsi="Courier New"/>
      <w:vanish/>
      <w:color w:val="800080"/>
      <w:sz w:val="24"/>
      <w:vertAlign w:val="subscript"/>
    </w:rPr>
  </w:style>
  <w:style w:type="character" w:customStyle="1" w:styleId="81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82">
    <w:name w:val="tw4winTerm"/>
    <w:qFormat/>
    <w:uiPriority w:val="0"/>
    <w:rPr>
      <w:color w:val="0000FF"/>
    </w:rPr>
  </w:style>
  <w:style w:type="character" w:customStyle="1" w:styleId="83">
    <w:name w:val="tw4winPopup"/>
    <w:qFormat/>
    <w:uiPriority w:val="0"/>
    <w:rPr>
      <w:rFonts w:ascii="Courier New" w:hAnsi="Courier New"/>
      <w:color w:val="008000"/>
    </w:rPr>
  </w:style>
  <w:style w:type="character" w:customStyle="1" w:styleId="84">
    <w:name w:val="tw4winJump"/>
    <w:qFormat/>
    <w:uiPriority w:val="0"/>
    <w:rPr>
      <w:rFonts w:ascii="Courier New" w:hAnsi="Courier New"/>
      <w:color w:val="008080"/>
    </w:rPr>
  </w:style>
  <w:style w:type="character" w:customStyle="1" w:styleId="85">
    <w:name w:val="tw4winExternal"/>
    <w:qFormat/>
    <w:uiPriority w:val="0"/>
    <w:rPr>
      <w:rFonts w:ascii="Courier New" w:hAnsi="Courier New"/>
      <w:color w:val="808080"/>
    </w:rPr>
  </w:style>
  <w:style w:type="character" w:customStyle="1" w:styleId="86">
    <w:name w:val="tw4winInternal"/>
    <w:qFormat/>
    <w:uiPriority w:val="0"/>
    <w:rPr>
      <w:rFonts w:ascii="Courier New" w:hAnsi="Courier New"/>
      <w:color w:val="FF0000"/>
    </w:rPr>
  </w:style>
  <w:style w:type="character" w:customStyle="1" w:styleId="87">
    <w:name w:val="DO_NOT_TRANSLATE"/>
    <w:qFormat/>
    <w:uiPriority w:val="0"/>
    <w:rPr>
      <w:rFonts w:ascii="Courier New" w:hAnsi="Courier New"/>
      <w:color w:val="800000"/>
    </w:rPr>
  </w:style>
  <w:style w:type="paragraph" w:customStyle="1" w:styleId="88">
    <w:name w:val="Bibliography"/>
    <w:basedOn w:val="1"/>
    <w:next w:val="1"/>
    <w:qFormat/>
    <w:uiPriority w:val="99"/>
  </w:style>
  <w:style w:type="character" w:customStyle="1" w:styleId="89">
    <w:name w:val="脚注文本 Char"/>
    <w:link w:val="44"/>
    <w:qFormat/>
    <w:locked/>
    <w:uiPriority w:val="99"/>
    <w:rPr>
      <w:rFonts w:ascii="Arial" w:hAnsi="Arial" w:cs="Arial"/>
      <w:snapToGrid w:val="0"/>
      <w:lang w:val="de-DE"/>
    </w:rPr>
  </w:style>
  <w:style w:type="paragraph" w:styleId="90">
    <w:name w:val="List Paragraph"/>
    <w:basedOn w:val="1"/>
    <w:qFormat/>
    <w:uiPriority w:val="34"/>
    <w:pPr>
      <w:ind w:left="720"/>
      <w:contextualSpacing/>
    </w:pPr>
  </w:style>
  <w:style w:type="character" w:customStyle="1" w:styleId="91">
    <w:name w:val="treetext"/>
    <w:qFormat/>
    <w:uiPriority w:val="0"/>
  </w:style>
  <w:style w:type="paragraph" w:customStyle="1" w:styleId="92">
    <w:name w:val="Tabellen Inhalt"/>
    <w:basedOn w:val="1"/>
    <w:qFormat/>
    <w:uiPriority w:val="0"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93">
    <w:name w:val="WW8Num2z0"/>
    <w:qFormat/>
    <w:uiPriority w:val="0"/>
    <w:rPr>
      <w:rFonts w:ascii="Times New Roman" w:hAnsi="Times New Roman" w:eastAsia="Times New Roman" w:cs="Times New Roman"/>
    </w:rPr>
  </w:style>
  <w:style w:type="character" w:customStyle="1" w:styleId="94">
    <w:name w:val="WW8Num2z1"/>
    <w:qFormat/>
    <w:uiPriority w:val="0"/>
    <w:rPr>
      <w:rFonts w:ascii="Courier New" w:hAnsi="Courier New" w:cs="Courier New"/>
    </w:rPr>
  </w:style>
  <w:style w:type="character" w:customStyle="1" w:styleId="95">
    <w:name w:val="WW8Num2z2"/>
    <w:qFormat/>
    <w:uiPriority w:val="0"/>
    <w:rPr>
      <w:rFonts w:ascii="Wingdings" w:hAnsi="Wingdings"/>
    </w:rPr>
  </w:style>
  <w:style w:type="character" w:customStyle="1" w:styleId="96">
    <w:name w:val="WW8Num2z3"/>
    <w:qFormat/>
    <w:uiPriority w:val="0"/>
    <w:rPr>
      <w:rFonts w:ascii="Symbol" w:hAnsi="Symbol"/>
    </w:rPr>
  </w:style>
  <w:style w:type="character" w:customStyle="1" w:styleId="97">
    <w:name w:val="WW8Num3z0"/>
    <w:qFormat/>
    <w:uiPriority w:val="0"/>
    <w:rPr>
      <w:rFonts w:ascii="Symbol" w:hAnsi="Symbol"/>
    </w:rPr>
  </w:style>
  <w:style w:type="character" w:customStyle="1" w:styleId="98">
    <w:name w:val="WW8Num3z1"/>
    <w:qFormat/>
    <w:uiPriority w:val="0"/>
    <w:rPr>
      <w:rFonts w:ascii="Courier New" w:hAnsi="Courier New" w:cs="Courier New"/>
    </w:rPr>
  </w:style>
  <w:style w:type="character" w:customStyle="1" w:styleId="99">
    <w:name w:val="WW8Num3z2"/>
    <w:qFormat/>
    <w:uiPriority w:val="0"/>
    <w:rPr>
      <w:rFonts w:ascii="Wingdings" w:hAnsi="Wingdings"/>
    </w:rPr>
  </w:style>
  <w:style w:type="character" w:customStyle="1" w:styleId="100">
    <w:name w:val="WW8Num4z0"/>
    <w:qFormat/>
    <w:uiPriority w:val="0"/>
    <w:rPr>
      <w:rFonts w:ascii="Symbol" w:hAnsi="Symbol"/>
    </w:rPr>
  </w:style>
  <w:style w:type="character" w:customStyle="1" w:styleId="101">
    <w:name w:val="WW8Num4z1"/>
    <w:qFormat/>
    <w:uiPriority w:val="0"/>
    <w:rPr>
      <w:rFonts w:ascii="Courier New" w:hAnsi="Courier New" w:cs="Courier New"/>
    </w:rPr>
  </w:style>
  <w:style w:type="character" w:customStyle="1" w:styleId="102">
    <w:name w:val="WW8Num4z2"/>
    <w:qFormat/>
    <w:uiPriority w:val="0"/>
    <w:rPr>
      <w:rFonts w:ascii="Wingdings" w:hAnsi="Wingdings"/>
    </w:rPr>
  </w:style>
  <w:style w:type="character" w:customStyle="1" w:styleId="103">
    <w:name w:val="WW8Num5z0"/>
    <w:qFormat/>
    <w:uiPriority w:val="0"/>
    <w:rPr>
      <w:rFonts w:ascii="Symbol" w:hAnsi="Symbol"/>
    </w:rPr>
  </w:style>
  <w:style w:type="character" w:customStyle="1" w:styleId="104">
    <w:name w:val="WW8Num5z1"/>
    <w:qFormat/>
    <w:uiPriority w:val="0"/>
    <w:rPr>
      <w:rFonts w:ascii="Courier New" w:hAnsi="Courier New" w:cs="Courier New"/>
    </w:rPr>
  </w:style>
  <w:style w:type="character" w:customStyle="1" w:styleId="105">
    <w:name w:val="WW8Num5z2"/>
    <w:qFormat/>
    <w:uiPriority w:val="0"/>
    <w:rPr>
      <w:rFonts w:ascii="Wingdings" w:hAnsi="Wingdings"/>
    </w:rPr>
  </w:style>
  <w:style w:type="character" w:customStyle="1" w:styleId="106">
    <w:name w:val="WW8Num6z2"/>
    <w:qFormat/>
    <w:uiPriority w:val="0"/>
    <w:rPr>
      <w:rFonts w:ascii="Arial" w:hAnsi="Arial" w:eastAsia="Times New Roman" w:cs="Arial"/>
    </w:rPr>
  </w:style>
  <w:style w:type="character" w:customStyle="1" w:styleId="107">
    <w:name w:val="WW8Num8z0"/>
    <w:qFormat/>
    <w:uiPriority w:val="0"/>
    <w:rPr>
      <w:rFonts w:ascii="Symbol" w:hAnsi="Symbol"/>
    </w:rPr>
  </w:style>
  <w:style w:type="character" w:customStyle="1" w:styleId="108">
    <w:name w:val="WW8Num8z1"/>
    <w:qFormat/>
    <w:uiPriority w:val="0"/>
    <w:rPr>
      <w:rFonts w:ascii="Courier New" w:hAnsi="Courier New" w:cs="Courier New"/>
    </w:rPr>
  </w:style>
  <w:style w:type="character" w:customStyle="1" w:styleId="109">
    <w:name w:val="WW8Num8z2"/>
    <w:qFormat/>
    <w:uiPriority w:val="0"/>
    <w:rPr>
      <w:rFonts w:ascii="Wingdings" w:hAnsi="Wingdings"/>
    </w:rPr>
  </w:style>
  <w:style w:type="character" w:customStyle="1" w:styleId="110">
    <w:name w:val="WW8Num9z0"/>
    <w:qFormat/>
    <w:uiPriority w:val="0"/>
    <w:rPr>
      <w:rFonts w:ascii="Symbol" w:hAnsi="Symbol"/>
      <w:sz w:val="20"/>
      <w:szCs w:val="20"/>
    </w:rPr>
  </w:style>
  <w:style w:type="character" w:customStyle="1" w:styleId="111">
    <w:name w:val="WW8Num9z1"/>
    <w:qFormat/>
    <w:uiPriority w:val="0"/>
    <w:rPr>
      <w:rFonts w:ascii="Courier New" w:hAnsi="Courier New"/>
      <w:sz w:val="20"/>
    </w:rPr>
  </w:style>
  <w:style w:type="character" w:customStyle="1" w:styleId="112">
    <w:name w:val="WW8Num9z2"/>
    <w:qFormat/>
    <w:uiPriority w:val="0"/>
    <w:rPr>
      <w:rFonts w:ascii="Wingdings" w:hAnsi="Wingdings"/>
      <w:sz w:val="20"/>
    </w:rPr>
  </w:style>
  <w:style w:type="character" w:customStyle="1" w:styleId="113">
    <w:name w:val="WW8Num14z0"/>
    <w:qFormat/>
    <w:uiPriority w:val="0"/>
    <w:rPr>
      <w:rFonts w:ascii="Symbol" w:hAnsi="Symbol"/>
    </w:rPr>
  </w:style>
  <w:style w:type="character" w:customStyle="1" w:styleId="114">
    <w:name w:val="WW8Num14z2"/>
    <w:qFormat/>
    <w:uiPriority w:val="0"/>
    <w:rPr>
      <w:rFonts w:ascii="Arial" w:hAnsi="Arial" w:eastAsia="Times New Roman" w:cs="Arial"/>
    </w:rPr>
  </w:style>
  <w:style w:type="character" w:customStyle="1" w:styleId="115">
    <w:name w:val="WW8Num15z0"/>
    <w:qFormat/>
    <w:uiPriority w:val="0"/>
    <w:rPr>
      <w:rFonts w:ascii="Symbol" w:hAnsi="Symbol"/>
    </w:rPr>
  </w:style>
  <w:style w:type="character" w:customStyle="1" w:styleId="116">
    <w:name w:val="WW8Num15z1"/>
    <w:qFormat/>
    <w:uiPriority w:val="0"/>
    <w:rPr>
      <w:rFonts w:ascii="Courier New" w:hAnsi="Courier New" w:cs="Courier New"/>
    </w:rPr>
  </w:style>
  <w:style w:type="character" w:customStyle="1" w:styleId="117">
    <w:name w:val="WW8Num15z2"/>
    <w:qFormat/>
    <w:uiPriority w:val="0"/>
    <w:rPr>
      <w:rFonts w:ascii="Wingdings" w:hAnsi="Wingdings"/>
    </w:rPr>
  </w:style>
  <w:style w:type="character" w:customStyle="1" w:styleId="118">
    <w:name w:val="WW8Num16z0"/>
    <w:qFormat/>
    <w:uiPriority w:val="0"/>
    <w:rPr>
      <w:rFonts w:ascii="Symbol" w:hAnsi="Symbol"/>
      <w:sz w:val="20"/>
    </w:rPr>
  </w:style>
  <w:style w:type="character" w:customStyle="1" w:styleId="119">
    <w:name w:val="WW8Num16z1"/>
    <w:qFormat/>
    <w:uiPriority w:val="0"/>
    <w:rPr>
      <w:rFonts w:ascii="Courier New" w:hAnsi="Courier New"/>
      <w:sz w:val="20"/>
    </w:rPr>
  </w:style>
  <w:style w:type="character" w:customStyle="1" w:styleId="120">
    <w:name w:val="WW8Num16z2"/>
    <w:qFormat/>
    <w:uiPriority w:val="0"/>
    <w:rPr>
      <w:rFonts w:ascii="Wingdings" w:hAnsi="Wingdings"/>
      <w:sz w:val="20"/>
    </w:rPr>
  </w:style>
  <w:style w:type="character" w:customStyle="1" w:styleId="121">
    <w:name w:val="WW8Num17z0"/>
    <w:qFormat/>
    <w:uiPriority w:val="0"/>
    <w:rPr>
      <w:rFonts w:ascii="Symbol" w:hAnsi="Symbol"/>
    </w:rPr>
  </w:style>
  <w:style w:type="character" w:customStyle="1" w:styleId="122">
    <w:name w:val="WW8Num17z1"/>
    <w:qFormat/>
    <w:uiPriority w:val="0"/>
    <w:rPr>
      <w:rFonts w:ascii="Courier New" w:hAnsi="Courier New" w:cs="Courier New"/>
    </w:rPr>
  </w:style>
  <w:style w:type="character" w:customStyle="1" w:styleId="123">
    <w:name w:val="WW8Num17z2"/>
    <w:qFormat/>
    <w:uiPriority w:val="0"/>
    <w:rPr>
      <w:rFonts w:ascii="Wingdings" w:hAnsi="Wingdings"/>
    </w:rPr>
  </w:style>
  <w:style w:type="character" w:customStyle="1" w:styleId="124">
    <w:name w:val="WW8Num18z0"/>
    <w:qFormat/>
    <w:uiPriority w:val="0"/>
    <w:rPr>
      <w:rFonts w:ascii="Symbol" w:hAnsi="Symbol"/>
    </w:rPr>
  </w:style>
  <w:style w:type="character" w:customStyle="1" w:styleId="125">
    <w:name w:val="WW8Num18z1"/>
    <w:qFormat/>
    <w:uiPriority w:val="0"/>
    <w:rPr>
      <w:rFonts w:ascii="Courier New" w:hAnsi="Courier New"/>
    </w:rPr>
  </w:style>
  <w:style w:type="character" w:customStyle="1" w:styleId="126">
    <w:name w:val="WW8Num18z2"/>
    <w:qFormat/>
    <w:uiPriority w:val="0"/>
    <w:rPr>
      <w:rFonts w:ascii="Wingdings" w:hAnsi="Wingdings"/>
    </w:rPr>
  </w:style>
  <w:style w:type="character" w:customStyle="1" w:styleId="127">
    <w:name w:val="WW8Num20z0"/>
    <w:qFormat/>
    <w:uiPriority w:val="0"/>
    <w:rPr>
      <w:rFonts w:ascii="Symbol" w:hAnsi="Symbol"/>
    </w:rPr>
  </w:style>
  <w:style w:type="character" w:customStyle="1" w:styleId="128">
    <w:name w:val="WW8Num20z1"/>
    <w:qFormat/>
    <w:uiPriority w:val="0"/>
    <w:rPr>
      <w:rFonts w:ascii="Courier New" w:hAnsi="Courier New" w:cs="Courier New"/>
    </w:rPr>
  </w:style>
  <w:style w:type="character" w:customStyle="1" w:styleId="129">
    <w:name w:val="WW8Num20z2"/>
    <w:qFormat/>
    <w:uiPriority w:val="0"/>
    <w:rPr>
      <w:rFonts w:ascii="Wingdings" w:hAnsi="Wingdings"/>
    </w:rPr>
  </w:style>
  <w:style w:type="character" w:customStyle="1" w:styleId="130">
    <w:name w:val="WW8Num21z0"/>
    <w:qFormat/>
    <w:uiPriority w:val="0"/>
    <w:rPr>
      <w:rFonts w:ascii="Symbol" w:hAnsi="Symbol"/>
    </w:rPr>
  </w:style>
  <w:style w:type="character" w:customStyle="1" w:styleId="131">
    <w:name w:val="WW8Num21z1"/>
    <w:qFormat/>
    <w:uiPriority w:val="0"/>
    <w:rPr>
      <w:rFonts w:ascii="Courier New" w:hAnsi="Courier New" w:cs="Courier New"/>
    </w:rPr>
  </w:style>
  <w:style w:type="character" w:customStyle="1" w:styleId="132">
    <w:name w:val="WW8Num21z2"/>
    <w:qFormat/>
    <w:uiPriority w:val="0"/>
    <w:rPr>
      <w:rFonts w:ascii="Wingdings" w:hAnsi="Wingdings"/>
    </w:rPr>
  </w:style>
  <w:style w:type="character" w:customStyle="1" w:styleId="133">
    <w:name w:val="WW8Num22z0"/>
    <w:qFormat/>
    <w:uiPriority w:val="0"/>
    <w:rPr>
      <w:rFonts w:ascii="Symbol" w:hAnsi="Symbol"/>
    </w:rPr>
  </w:style>
  <w:style w:type="character" w:customStyle="1" w:styleId="134">
    <w:name w:val="WW8Num22z1"/>
    <w:qFormat/>
    <w:uiPriority w:val="0"/>
    <w:rPr>
      <w:rFonts w:ascii="Courier New" w:hAnsi="Courier New" w:cs="Courier New"/>
    </w:rPr>
  </w:style>
  <w:style w:type="character" w:customStyle="1" w:styleId="135">
    <w:name w:val="WW8Num22z2"/>
    <w:qFormat/>
    <w:uiPriority w:val="0"/>
    <w:rPr>
      <w:rFonts w:ascii="Wingdings" w:hAnsi="Wingdings"/>
    </w:rPr>
  </w:style>
  <w:style w:type="character" w:customStyle="1" w:styleId="136">
    <w:name w:val="WW8Num23z0"/>
    <w:qFormat/>
    <w:uiPriority w:val="0"/>
    <w:rPr>
      <w:rFonts w:ascii="Symbol" w:hAnsi="Symbol"/>
    </w:rPr>
  </w:style>
  <w:style w:type="character" w:customStyle="1" w:styleId="137">
    <w:name w:val="WW8Num23z1"/>
    <w:qFormat/>
    <w:uiPriority w:val="0"/>
    <w:rPr>
      <w:rFonts w:ascii="Courier New" w:hAnsi="Courier New" w:cs="Courier New"/>
    </w:rPr>
  </w:style>
  <w:style w:type="character" w:customStyle="1" w:styleId="138">
    <w:name w:val="WW8Num23z2"/>
    <w:qFormat/>
    <w:uiPriority w:val="0"/>
    <w:rPr>
      <w:rFonts w:ascii="Wingdings" w:hAnsi="Wingdings"/>
    </w:rPr>
  </w:style>
  <w:style w:type="character" w:customStyle="1" w:styleId="139">
    <w:name w:val="WW8Num24z0"/>
    <w:qFormat/>
    <w:uiPriority w:val="0"/>
    <w:rPr>
      <w:rFonts w:ascii="Symbol" w:hAnsi="Symbol"/>
    </w:rPr>
  </w:style>
  <w:style w:type="character" w:customStyle="1" w:styleId="140">
    <w:name w:val="WW8Num24z2"/>
    <w:qFormat/>
    <w:uiPriority w:val="0"/>
    <w:rPr>
      <w:rFonts w:ascii="Arial" w:hAnsi="Arial" w:eastAsia="Times New Roman" w:cs="Arial"/>
    </w:rPr>
  </w:style>
  <w:style w:type="character" w:customStyle="1" w:styleId="141">
    <w:name w:val="WW8Num25z0"/>
    <w:qFormat/>
    <w:uiPriority w:val="0"/>
    <w:rPr>
      <w:rFonts w:ascii="Symbol" w:hAnsi="Symbol"/>
    </w:rPr>
  </w:style>
  <w:style w:type="character" w:customStyle="1" w:styleId="142">
    <w:name w:val="WW8Num25z1"/>
    <w:qFormat/>
    <w:uiPriority w:val="0"/>
    <w:rPr>
      <w:rFonts w:ascii="Courier New" w:hAnsi="Courier New" w:cs="Courier New"/>
    </w:rPr>
  </w:style>
  <w:style w:type="character" w:customStyle="1" w:styleId="143">
    <w:name w:val="WW8Num25z2"/>
    <w:qFormat/>
    <w:uiPriority w:val="0"/>
    <w:rPr>
      <w:rFonts w:ascii="Wingdings" w:hAnsi="Wingdings"/>
    </w:rPr>
  </w:style>
  <w:style w:type="character" w:customStyle="1" w:styleId="144">
    <w:name w:val="WW8Num26z0"/>
    <w:qFormat/>
    <w:uiPriority w:val="0"/>
    <w:rPr>
      <w:rFonts w:ascii="Times New Roman" w:hAnsi="Times New Roman" w:eastAsia="Times New Roman" w:cs="Times New Roman"/>
    </w:rPr>
  </w:style>
  <w:style w:type="character" w:customStyle="1" w:styleId="145">
    <w:name w:val="WW8Num26z1"/>
    <w:qFormat/>
    <w:uiPriority w:val="0"/>
    <w:rPr>
      <w:rFonts w:ascii="Courier New" w:hAnsi="Courier New" w:cs="Courier New"/>
    </w:rPr>
  </w:style>
  <w:style w:type="character" w:customStyle="1" w:styleId="146">
    <w:name w:val="WW8Num26z2"/>
    <w:qFormat/>
    <w:uiPriority w:val="0"/>
    <w:rPr>
      <w:rFonts w:ascii="Wingdings" w:hAnsi="Wingdings"/>
    </w:rPr>
  </w:style>
  <w:style w:type="character" w:customStyle="1" w:styleId="147">
    <w:name w:val="WW8Num26z3"/>
    <w:qFormat/>
    <w:uiPriority w:val="0"/>
    <w:rPr>
      <w:rFonts w:ascii="Symbol" w:hAnsi="Symbol"/>
    </w:rPr>
  </w:style>
  <w:style w:type="character" w:customStyle="1" w:styleId="148">
    <w:name w:val="WW8NumSt15z0"/>
    <w:qFormat/>
    <w:uiPriority w:val="0"/>
    <w:rPr>
      <w:rFonts w:ascii="Wingdings" w:hAnsi="Wingdings"/>
      <w:sz w:val="20"/>
    </w:rPr>
  </w:style>
  <w:style w:type="character" w:customStyle="1" w:styleId="149">
    <w:name w:val="WW8NumSt16z0"/>
    <w:qFormat/>
    <w:uiPriority w:val="0"/>
    <w:rPr>
      <w:rFonts w:ascii="Wingdings" w:hAnsi="Wingdings"/>
      <w:sz w:val="20"/>
    </w:rPr>
  </w:style>
  <w:style w:type="character" w:customStyle="1" w:styleId="150">
    <w:name w:val="WW8NumSt24z0"/>
    <w:qFormat/>
    <w:uiPriority w:val="0"/>
    <w:rPr>
      <w:rFonts w:ascii="Arial" w:hAnsi="Arial" w:cs="Arial"/>
      <w:sz w:val="16"/>
    </w:rPr>
  </w:style>
  <w:style w:type="character" w:customStyle="1" w:styleId="151">
    <w:name w:val="Absatz-Standardschriftart1"/>
    <w:qFormat/>
    <w:uiPriority w:val="0"/>
  </w:style>
  <w:style w:type="character" w:customStyle="1" w:styleId="152">
    <w:name w:val="Zchn Zchn"/>
    <w:qFormat/>
    <w:uiPriority w:val="0"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153">
    <w:name w:val="Firmenname Zchn"/>
    <w:qFormat/>
    <w:uiPriority w:val="0"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154">
    <w:name w:val="main number level 1 Zchn"/>
    <w:qFormat/>
    <w:uiPriority w:val="0"/>
    <w:rPr>
      <w:rFonts w:ascii="Arial" w:hAnsi="Arial"/>
      <w:b/>
      <w:sz w:val="22"/>
      <w:lang w:val="en-US" w:eastAsia="ar-SA" w:bidi="ar-SA"/>
    </w:rPr>
  </w:style>
  <w:style w:type="paragraph" w:customStyle="1" w:styleId="155">
    <w:name w:val="Überschrift"/>
    <w:basedOn w:val="1"/>
    <w:next w:val="31"/>
    <w:qFormat/>
    <w:uiPriority w:val="0"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156">
    <w:name w:val="正文文本 Char"/>
    <w:link w:val="31"/>
    <w:qFormat/>
    <w:uiPriority w:val="0"/>
    <w:rPr>
      <w:rFonts w:ascii="Arial" w:hAnsi="Arial" w:eastAsia="宋体"/>
      <w:szCs w:val="24"/>
      <w:lang w:eastAsia="ar-SA"/>
    </w:rPr>
  </w:style>
  <w:style w:type="paragraph" w:customStyle="1" w:styleId="157">
    <w:name w:val="Beschriftung1"/>
    <w:basedOn w:val="1"/>
    <w:qFormat/>
    <w:uiPriority w:val="0"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158">
    <w:name w:val="Verzeichnis"/>
    <w:basedOn w:val="1"/>
    <w:qFormat/>
    <w:uiPriority w:val="0"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159">
    <w:name w:val="副标题 Char"/>
    <w:link w:val="34"/>
    <w:qFormat/>
    <w:uiPriority w:val="0"/>
    <w:rPr>
      <w:rFonts w:ascii="Arial" w:hAnsi="Arial" w:eastAsia="宋体"/>
      <w:sz w:val="32"/>
      <w:lang w:eastAsia="ar-SA"/>
    </w:rPr>
  </w:style>
  <w:style w:type="paragraph" w:customStyle="1" w:styleId="160">
    <w:name w:val="Verfasser"/>
    <w:basedOn w:val="37"/>
    <w:next w:val="1"/>
    <w:qFormat/>
    <w:uiPriority w:val="0"/>
    <w:pPr>
      <w:keepNext/>
      <w:pBdr>
        <w:top w:val="single" w:color="000000" w:sz="40" w:space="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161">
    <w:name w:val="Firmenname"/>
    <w:basedOn w:val="2"/>
    <w:qFormat/>
    <w:uiPriority w:val="0"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hAnsi="Calibri" w:eastAsia="宋体" w:cs="Times New Roman"/>
      <w:bCs w:val="0"/>
      <w:kern w:val="1"/>
      <w:szCs w:val="20"/>
      <w:lang w:val="en-US" w:eastAsia="ar-SA"/>
    </w:rPr>
  </w:style>
  <w:style w:type="paragraph" w:customStyle="1" w:styleId="162">
    <w:name w:val="main number level 1"/>
    <w:basedOn w:val="1"/>
    <w:qFormat/>
    <w:uiPriority w:val="0"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163">
    <w:name w:val="main number level 2"/>
    <w:basedOn w:val="1"/>
    <w:qFormat/>
    <w:uiPriority w:val="0"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164">
    <w:name w:val="main number level 3"/>
    <w:basedOn w:val="1"/>
    <w:qFormat/>
    <w:uiPriority w:val="0"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165">
    <w:name w:val="Formatvorlage Titel + Zentriert"/>
    <w:basedOn w:val="37"/>
    <w:qFormat/>
    <w:uiPriority w:val="0"/>
    <w:pPr>
      <w:keepNext/>
      <w:pBdr>
        <w:top w:val="single" w:color="000000" w:sz="40" w:space="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166">
    <w:name w:val="Nur Text1"/>
    <w:basedOn w:val="1"/>
    <w:qFormat/>
    <w:uiPriority w:val="0"/>
    <w:pPr>
      <w:suppressAutoHyphens/>
      <w:spacing w:after="0"/>
    </w:pPr>
    <w:rPr>
      <w:rFonts w:ascii="Courier New" w:hAnsi="Courier New" w:eastAsia="宋体" w:cs="Courier New"/>
      <w:lang w:eastAsia="ar-SA"/>
    </w:rPr>
  </w:style>
  <w:style w:type="paragraph" w:customStyle="1" w:styleId="167">
    <w:name w:val="Inhaltsverzeichnis 10"/>
    <w:basedOn w:val="158"/>
    <w:qFormat/>
    <w:uiPriority w:val="0"/>
    <w:pPr>
      <w:tabs>
        <w:tab w:val="right" w:leader="dot" w:pos="9637"/>
      </w:tabs>
      <w:ind w:left="2547"/>
    </w:pPr>
  </w:style>
  <w:style w:type="paragraph" w:customStyle="1" w:styleId="168">
    <w:name w:val="Tabellen Überschrift"/>
    <w:basedOn w:val="92"/>
    <w:qFormat/>
    <w:uiPriority w:val="0"/>
    <w:pPr>
      <w:jc w:val="center"/>
    </w:pPr>
    <w:rPr>
      <w:b/>
      <w:bCs/>
      <w:i/>
      <w:iCs/>
    </w:rPr>
  </w:style>
  <w:style w:type="paragraph" w:customStyle="1" w:styleId="169">
    <w:name w:val="Rahmeninhalt"/>
    <w:basedOn w:val="31"/>
    <w:qFormat/>
    <w:uiPriority w:val="0"/>
  </w:style>
  <w:style w:type="character" w:customStyle="1" w:styleId="170">
    <w:name w:val="正文文本 3 Char"/>
    <w:link w:val="42"/>
    <w:qFormat/>
    <w:uiPriority w:val="0"/>
    <w:rPr>
      <w:rFonts w:ascii="Abbey" w:hAnsi="Abbey" w:eastAsia="宋体" w:cs="Arial"/>
    </w:rPr>
  </w:style>
  <w:style w:type="character" w:customStyle="1" w:styleId="171">
    <w:name w:val="列表项目符号 Char"/>
    <w:link w:val="33"/>
    <w:qFormat/>
    <w:uiPriority w:val="0"/>
    <w:rPr>
      <w:rFonts w:ascii="Arial" w:hAnsi="Arial" w:eastAsia="宋体"/>
      <w:szCs w:val="24"/>
      <w:lang w:eastAsia="ar-SA"/>
    </w:rPr>
  </w:style>
  <w:style w:type="paragraph" w:customStyle="1" w:styleId="172">
    <w:name w:val="text"/>
    <w:basedOn w:val="1"/>
    <w:qFormat/>
    <w:uiPriority w:val="0"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173">
    <w:name w:val="Überschrift 11"/>
    <w:basedOn w:val="1"/>
    <w:qFormat/>
    <w:uiPriority w:val="0"/>
    <w:pPr>
      <w:tabs>
        <w:tab w:val="left" w:pos="432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4">
    <w:name w:val="Überschrift 21"/>
    <w:basedOn w:val="1"/>
    <w:qFormat/>
    <w:uiPriority w:val="0"/>
    <w:pPr>
      <w:tabs>
        <w:tab w:val="left" w:pos="576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5">
    <w:name w:val="Überschrift 31"/>
    <w:basedOn w:val="1"/>
    <w:qFormat/>
    <w:uiPriority w:val="0"/>
    <w:pPr>
      <w:tabs>
        <w:tab w:val="left" w:pos="720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6">
    <w:name w:val="Überschrift 41"/>
    <w:basedOn w:val="1"/>
    <w:qFormat/>
    <w:uiPriority w:val="0"/>
    <w:pPr>
      <w:tabs>
        <w:tab w:val="left" w:pos="864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7">
    <w:name w:val="Überschrift 51"/>
    <w:basedOn w:val="1"/>
    <w:qFormat/>
    <w:uiPriority w:val="0"/>
    <w:pPr>
      <w:tabs>
        <w:tab w:val="left" w:pos="1008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8">
    <w:name w:val="Überschrift 61"/>
    <w:basedOn w:val="1"/>
    <w:qFormat/>
    <w:uiPriority w:val="0"/>
    <w:pPr>
      <w:tabs>
        <w:tab w:val="left" w:pos="1152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79">
    <w:name w:val="Überschrift 71"/>
    <w:basedOn w:val="1"/>
    <w:qFormat/>
    <w:uiPriority w:val="0"/>
    <w:pPr>
      <w:tabs>
        <w:tab w:val="left" w:pos="1296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80">
    <w:name w:val="Überschrift 81"/>
    <w:basedOn w:val="1"/>
    <w:qFormat/>
    <w:uiPriority w:val="0"/>
    <w:pPr>
      <w:tabs>
        <w:tab w:val="left" w:pos="1440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paragraph" w:customStyle="1" w:styleId="181">
    <w:name w:val="Überschrift 91"/>
    <w:basedOn w:val="1"/>
    <w:qFormat/>
    <w:uiPriority w:val="0"/>
    <w:pPr>
      <w:tabs>
        <w:tab w:val="left" w:pos="1584"/>
      </w:tabs>
      <w:spacing w:after="0"/>
    </w:pPr>
    <w:rPr>
      <w:rFonts w:ascii="Calibri" w:hAnsi="Calibri" w:cs="Calibri" w:eastAsiaTheme="minorHAnsi"/>
      <w:sz w:val="22"/>
      <w:szCs w:val="22"/>
      <w:lang w:val="en-US"/>
    </w:rPr>
  </w:style>
  <w:style w:type="character" w:customStyle="1" w:styleId="182">
    <w:name w:val="纯文本 Char"/>
    <w:basedOn w:val="12"/>
    <w:link w:val="41"/>
    <w:semiHidden/>
    <w:qFormat/>
    <w:uiPriority w:val="99"/>
    <w:rPr>
      <w:rFonts w:ascii="Courier New" w:hAnsi="Courier New"/>
      <w:sz w:val="18"/>
      <w:szCs w:val="21"/>
    </w:rPr>
  </w:style>
  <w:style w:type="paragraph" w:customStyle="1" w:styleId="183">
    <w:name w:val="Default"/>
    <w:qFormat/>
    <w:uiPriority w:val="0"/>
    <w:pPr>
      <w:autoSpaceDE w:val="0"/>
      <w:autoSpaceDN w:val="0"/>
      <w:adjustRightInd w:val="0"/>
    </w:pPr>
    <w:rPr>
      <w:rFonts w:ascii="Gill Sans MT" w:hAnsi="Gill Sans MT" w:cs="Gill Sans MT" w:eastAsiaTheme="minorHAnsi"/>
      <w:color w:val="000000"/>
      <w:sz w:val="24"/>
      <w:szCs w:val="24"/>
      <w:lang w:val="en-US" w:eastAsia="en-US" w:bidi="ar-SA"/>
    </w:rPr>
  </w:style>
  <w:style w:type="character" w:customStyle="1" w:styleId="184">
    <w:name w:val="st1"/>
    <w:basedOn w:val="12"/>
    <w:qFormat/>
    <w:uiPriority w:val="0"/>
  </w:style>
  <w:style w:type="paragraph" w:customStyle="1" w:styleId="185">
    <w:name w:val="Code"/>
    <w:basedOn w:val="1"/>
    <w:link w:val="186"/>
    <w:qFormat/>
    <w:uiPriority w:val="0"/>
    <w:pPr>
      <w:pBdr>
        <w:top w:val="single" w:color="808080" w:sz="2" w:space="1"/>
        <w:left w:val="single" w:color="808080" w:sz="2" w:space="0"/>
        <w:bottom w:val="single" w:color="808080" w:sz="2" w:space="1"/>
        <w:right w:val="single" w:color="808080" w:sz="2" w:space="0"/>
      </w:pBdr>
      <w:shd w:val="clear" w:color="auto" w:fill="E6E6E6"/>
      <w:ind w:left="1701"/>
    </w:pPr>
    <w:rPr>
      <w:rFonts w:ascii="Courier New" w:hAnsi="Courier New" w:eastAsia="宋体" w:cs="Times New Roman"/>
      <w:lang w:val="en-US" w:eastAsia="de-DE"/>
    </w:rPr>
  </w:style>
  <w:style w:type="character" w:customStyle="1" w:styleId="186">
    <w:name w:val="Code Zchn"/>
    <w:link w:val="185"/>
    <w:qFormat/>
    <w:uiPriority w:val="0"/>
    <w:rPr>
      <w:rFonts w:ascii="Courier New" w:hAnsi="Courier New" w:eastAsia="宋体"/>
      <w:shd w:val="clear" w:color="auto" w:fill="E6E6E6"/>
      <w:lang w:eastAsia="de-DE"/>
    </w:rPr>
  </w:style>
  <w:style w:type="paragraph" w:customStyle="1" w:styleId="187">
    <w:name w:val="body 1"/>
    <w:basedOn w:val="1"/>
    <w:qFormat/>
    <w:uiPriority w:val="0"/>
    <w:pPr>
      <w:keepLines/>
      <w:spacing w:before="120" w:after="0"/>
      <w:ind w:left="567"/>
    </w:pPr>
    <w:rPr>
      <w:rFonts w:ascii="Times New Roman" w:hAnsi="Times New Roman" w:eastAsia="宋体" w:cs="Times New Roman"/>
      <w:sz w:val="24"/>
      <w:lang w:val="en-US"/>
    </w:rPr>
  </w:style>
  <w:style w:type="character" w:customStyle="1" w:styleId="188">
    <w:name w:val="mw-headline"/>
    <w:basedOn w:val="12"/>
    <w:qFormat/>
    <w:uiPriority w:val="0"/>
  </w:style>
  <w:style w:type="character" w:customStyle="1" w:styleId="189">
    <w:name w:val="HTML 预设格式 Char"/>
    <w:basedOn w:val="12"/>
    <w:link w:val="43"/>
    <w:semiHidden/>
    <w:qFormat/>
    <w:uiPriority w:val="99"/>
    <w:rPr>
      <w:rFonts w:ascii="Courier New" w:hAnsi="Courier New" w:eastAsia="Times New Roman" w:cs="Courier New"/>
      <w:lang w:eastAsia="zh-CN"/>
    </w:rPr>
  </w:style>
  <w:style w:type="paragraph" w:customStyle="1" w:styleId="190">
    <w:name w:val="body 2"/>
    <w:basedOn w:val="187"/>
    <w:qFormat/>
    <w:uiPriority w:val="0"/>
    <w:pPr>
      <w:ind w:left="993"/>
    </w:pPr>
  </w:style>
  <w:style w:type="paragraph" w:customStyle="1" w:styleId="191">
    <w:name w:val="body 3"/>
    <w:basedOn w:val="187"/>
    <w:qFormat/>
    <w:uiPriority w:val="0"/>
    <w:pPr>
      <w:ind w:left="1418"/>
    </w:pPr>
  </w:style>
  <w:style w:type="character" w:customStyle="1" w:styleId="192">
    <w:name w:val="apple-converted-space"/>
    <w:basedOn w:val="12"/>
    <w:qFormat/>
    <w:uiPriority w:val="0"/>
  </w:style>
  <w:style w:type="character" w:customStyle="1" w:styleId="193">
    <w:name w:val="con"/>
    <w:basedOn w:val="12"/>
    <w:qFormat/>
    <w:uiPriority w:val="0"/>
  </w:style>
  <w:style w:type="paragraph" w:customStyle="1" w:styleId="19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7">
    <w:name w:val="缩进正文"/>
    <w:basedOn w:val="1"/>
    <w:qFormat/>
    <w:uiPriority w:val="0"/>
    <w:pPr>
      <w:ind w:firstLine="360"/>
    </w:pPr>
  </w:style>
  <w:style w:type="character" w:customStyle="1" w:styleId="198">
    <w:name w:val="font11"/>
    <w:basedOn w:val="12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5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CC6C79-FB17-4FB6-A5A9-4A557072FAA9}">
  <ds:schemaRefs/>
</ds:datastoreItem>
</file>

<file path=customXml/itemProps3.xml><?xml version="1.0" encoding="utf-8"?>
<ds:datastoreItem xmlns:ds="http://schemas.openxmlformats.org/officeDocument/2006/customXml" ds:itemID="{DDA76064-5502-4149-8C3D-52861B62F6D2}">
  <ds:schemaRefs/>
</ds:datastoreItem>
</file>

<file path=customXml/itemProps4.xml><?xml version="1.0" encoding="utf-8"?>
<ds:datastoreItem xmlns:ds="http://schemas.openxmlformats.org/officeDocument/2006/customXml" ds:itemID="{67F71A7E-A11D-4679-8C91-6C3BCEF09AF4}">
  <ds:schemaRefs/>
</ds:datastoreItem>
</file>

<file path=customXml/itemProps5.xml><?xml version="1.0" encoding="utf-8"?>
<ds:datastoreItem xmlns:ds="http://schemas.openxmlformats.org/officeDocument/2006/customXml" ds:itemID="{6CA5C290-E5FD-41EA-824C-93E3D00113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6DC854DA.doc</Template>
  <Pages>52</Pages>
  <Words>246</Words>
  <Characters>970</Characters>
  <Lines>304</Lines>
  <Paragraphs>85</Paragraphs>
  <TotalTime>7</TotalTime>
  <ScaleCrop>false</ScaleCrop>
  <LinksUpToDate>false</LinksUpToDate>
  <CharactersWithSpaces>1229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2014-11-23T02:32:00Z</dcterms:created>
  <dc:creator>Adam</dc:creator>
  <cp:lastModifiedBy>Adam</cp:lastModifiedBy>
  <cp:lastPrinted>2019-08-12T04:30:00Z</cp:lastPrinted>
  <dcterms:modified xsi:type="dcterms:W3CDTF">2025-10-21T08:34:15Z</dcterms:modified>
  <cp:revision>9754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Vorabversion, Entwurf, Freigabeversion</vt:lpwstr>
  </property>
  <property fmtid="{D5CDD505-2E9C-101B-9397-08002B2CF9AE}" pid="3" name="ContentTypeId">
    <vt:lpwstr>0x010100A1E97FB3F95CB7478C697E0F5C8B7CB8</vt:lpwstr>
  </property>
  <property fmtid="{D5CDD505-2E9C-101B-9397-08002B2CF9AE}" pid="4" name="ContentType">
    <vt:lpwstr>Document</vt:lpwstr>
  </property>
  <property fmtid="{D5CDD505-2E9C-101B-9397-08002B2CF9AE}" pid="5" name="KSOProductBuildVer">
    <vt:lpwstr>3076-12.2.0.22549</vt:lpwstr>
  </property>
  <property fmtid="{D5CDD505-2E9C-101B-9397-08002B2CF9AE}" pid="6" name="ICV">
    <vt:lpwstr>A3853D13AB2D4B6F91B048FD278B93E6_12</vt:lpwstr>
  </property>
</Properties>
</file>